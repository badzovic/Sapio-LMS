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CDA3" w14:textId="77777777" w:rsidR="000309E5" w:rsidRPr="000C560D" w:rsidRDefault="0059274E" w:rsidP="003C325C">
      <w:pPr>
        <w:spacing w:before="240"/>
      </w:pPr>
      <w:r w:rsidRPr="000C560D">
        <w:t>O</w:t>
      </w:r>
      <w:r w:rsidR="000309E5" w:rsidRPr="000C560D">
        <w:t xml:space="preserve">n-line kopija </w:t>
      </w:r>
      <w:r w:rsidRPr="000C560D">
        <w:t>ov</w:t>
      </w:r>
      <w:r w:rsidR="00C40767" w:rsidRPr="000C560D">
        <w:t>og dokumenta</w:t>
      </w:r>
      <w:r w:rsidR="000309E5" w:rsidRPr="000C560D">
        <w:t xml:space="preserve"> na Intranetu je kontroliran</w:t>
      </w:r>
      <w:r w:rsidR="00C40767" w:rsidRPr="000C560D">
        <w:t>a</w:t>
      </w:r>
      <w:r w:rsidR="000309E5" w:rsidRPr="000C560D">
        <w:t xml:space="preserve"> i odobren</w:t>
      </w:r>
      <w:r w:rsidR="00C40767" w:rsidRPr="000C560D">
        <w:t>a</w:t>
      </w:r>
      <w:r w:rsidR="000309E5" w:rsidRPr="000C560D">
        <w:t xml:space="preserve"> za upotrebu. Štampani dokument sa Intraneta služi samo za informaciju.</w:t>
      </w:r>
    </w:p>
    <w:tbl>
      <w:tblPr>
        <w:tblpPr w:leftFromText="181" w:rightFromText="181" w:tblpX="57" w:tblpYSpec="bottom"/>
        <w:tblOverlap w:val="never"/>
        <w:tblW w:w="96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83"/>
        <w:gridCol w:w="1134"/>
        <w:gridCol w:w="2362"/>
        <w:gridCol w:w="2362"/>
        <w:gridCol w:w="2363"/>
        <w:gridCol w:w="935"/>
      </w:tblGrid>
      <w:tr w:rsidR="008C1CFB" w:rsidRPr="000C560D" w14:paraId="03386248" w14:textId="77777777">
        <w:trPr>
          <w:cantSplit/>
        </w:trPr>
        <w:tc>
          <w:tcPr>
            <w:tcW w:w="963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60D782" w14:textId="77777777" w:rsidR="008C1CFB" w:rsidRPr="000C560D" w:rsidRDefault="008C1CFB">
            <w:pPr>
              <w:pStyle w:val="TABELA"/>
            </w:pPr>
            <w:r w:rsidRPr="000C560D">
              <w:t>U ovom dokumentu sve strane imaju istu reviziju!</w:t>
            </w:r>
          </w:p>
        </w:tc>
      </w:tr>
      <w:tr w:rsidR="008C1CFB" w:rsidRPr="000C560D" w14:paraId="49449A3B" w14:textId="77777777">
        <w:tc>
          <w:tcPr>
            <w:tcW w:w="483" w:type="dxa"/>
            <w:tcBorders>
              <w:top w:val="single" w:sz="4" w:space="0" w:color="auto"/>
            </w:tcBorders>
          </w:tcPr>
          <w:p w14:paraId="251F25A5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6F3FB58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  <w:tcBorders>
              <w:top w:val="single" w:sz="4" w:space="0" w:color="auto"/>
            </w:tcBorders>
          </w:tcPr>
          <w:p w14:paraId="48FE25A0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  <w:tcBorders>
              <w:top w:val="single" w:sz="4" w:space="0" w:color="auto"/>
            </w:tcBorders>
          </w:tcPr>
          <w:p w14:paraId="58F64FFA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  <w:tcBorders>
              <w:top w:val="single" w:sz="4" w:space="0" w:color="auto"/>
            </w:tcBorders>
          </w:tcPr>
          <w:p w14:paraId="7C671663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  <w:tcBorders>
              <w:top w:val="single" w:sz="4" w:space="0" w:color="auto"/>
            </w:tcBorders>
          </w:tcPr>
          <w:p w14:paraId="19D2DBBD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2340250D" w14:textId="77777777">
        <w:tc>
          <w:tcPr>
            <w:tcW w:w="483" w:type="dxa"/>
          </w:tcPr>
          <w:p w14:paraId="67DDA897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3D999CEB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4925CB12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49EC5A5D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0B53800C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1D64132B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1C9F545F" w14:textId="77777777">
        <w:tc>
          <w:tcPr>
            <w:tcW w:w="483" w:type="dxa"/>
          </w:tcPr>
          <w:p w14:paraId="6EDA21B0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414B3F18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7EC053C2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335A23BA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24195FED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7C81DA44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17BC9783" w14:textId="77777777">
        <w:tc>
          <w:tcPr>
            <w:tcW w:w="483" w:type="dxa"/>
          </w:tcPr>
          <w:p w14:paraId="2774891E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3CBD1E1D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3E390CB0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2DA880B9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345F094E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3CF4D5D8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44C5AB79" w14:textId="77777777">
        <w:tc>
          <w:tcPr>
            <w:tcW w:w="483" w:type="dxa"/>
          </w:tcPr>
          <w:p w14:paraId="390D407A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4C6F5186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65976D46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7D481056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50A7A163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49E72D67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1B4DC44C" w14:textId="77777777">
        <w:tc>
          <w:tcPr>
            <w:tcW w:w="483" w:type="dxa"/>
          </w:tcPr>
          <w:p w14:paraId="6E501FBD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12DE8D40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7EDD7FD3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127DCEF8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7F79C9BF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7E3D936D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1D4839B1" w14:textId="77777777">
        <w:tc>
          <w:tcPr>
            <w:tcW w:w="483" w:type="dxa"/>
          </w:tcPr>
          <w:p w14:paraId="1170494A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1BB85FC5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0B3ED1C6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04025E2B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69E344CD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4ED35A9E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13926B1A" w14:textId="77777777">
        <w:tc>
          <w:tcPr>
            <w:tcW w:w="483" w:type="dxa"/>
          </w:tcPr>
          <w:p w14:paraId="76D9EA0E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20F5021D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725EE315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3D3A8095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0863B9F6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74E1C012" w14:textId="77777777" w:rsidR="008C1CFB" w:rsidRPr="000C560D" w:rsidRDefault="008C1CFB">
            <w:pPr>
              <w:pStyle w:val="tabela1"/>
            </w:pPr>
          </w:p>
        </w:tc>
      </w:tr>
      <w:tr w:rsidR="008C1CFB" w:rsidRPr="000C560D" w14:paraId="0634F2F0" w14:textId="77777777">
        <w:tc>
          <w:tcPr>
            <w:tcW w:w="483" w:type="dxa"/>
          </w:tcPr>
          <w:p w14:paraId="732381F5" w14:textId="77777777" w:rsidR="008C1CFB" w:rsidRPr="000C560D" w:rsidRDefault="008C1CFB">
            <w:pPr>
              <w:pStyle w:val="TABELA"/>
            </w:pPr>
          </w:p>
        </w:tc>
        <w:tc>
          <w:tcPr>
            <w:tcW w:w="1134" w:type="dxa"/>
          </w:tcPr>
          <w:p w14:paraId="343D9914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3A265E85" w14:textId="77777777" w:rsidR="008C1CFB" w:rsidRPr="000C560D" w:rsidRDefault="008C1CFB">
            <w:pPr>
              <w:pStyle w:val="tabela1"/>
            </w:pPr>
          </w:p>
        </w:tc>
        <w:tc>
          <w:tcPr>
            <w:tcW w:w="2362" w:type="dxa"/>
          </w:tcPr>
          <w:p w14:paraId="6D04EE61" w14:textId="77777777" w:rsidR="008C1CFB" w:rsidRPr="000C560D" w:rsidRDefault="008C1CFB">
            <w:pPr>
              <w:pStyle w:val="tabela1"/>
            </w:pPr>
          </w:p>
        </w:tc>
        <w:tc>
          <w:tcPr>
            <w:tcW w:w="2363" w:type="dxa"/>
          </w:tcPr>
          <w:p w14:paraId="7139E5D0" w14:textId="77777777" w:rsidR="008C1CFB" w:rsidRPr="000C560D" w:rsidRDefault="008C1CFB">
            <w:pPr>
              <w:pStyle w:val="tabela1"/>
            </w:pPr>
          </w:p>
        </w:tc>
        <w:tc>
          <w:tcPr>
            <w:tcW w:w="935" w:type="dxa"/>
          </w:tcPr>
          <w:p w14:paraId="55325007" w14:textId="77777777" w:rsidR="008C1CFB" w:rsidRPr="000C560D" w:rsidRDefault="008C1CFB">
            <w:pPr>
              <w:pStyle w:val="tabela1"/>
            </w:pPr>
          </w:p>
        </w:tc>
      </w:tr>
      <w:tr w:rsidR="00E40DD9" w:rsidRPr="000C560D" w14:paraId="1A7F8EFC" w14:textId="77777777">
        <w:tc>
          <w:tcPr>
            <w:tcW w:w="483" w:type="dxa"/>
          </w:tcPr>
          <w:p w14:paraId="3858A539" w14:textId="2CBFA31E" w:rsidR="00E40DD9" w:rsidRPr="000C560D" w:rsidRDefault="00E40DD9" w:rsidP="00E40DD9">
            <w:pPr>
              <w:pStyle w:val="TABELA"/>
            </w:pPr>
            <w:r w:rsidRPr="000C560D">
              <w:rPr>
                <w:rFonts w:cs="Arial"/>
              </w:rPr>
              <w:t>0</w:t>
            </w:r>
          </w:p>
        </w:tc>
        <w:tc>
          <w:tcPr>
            <w:tcW w:w="1134" w:type="dxa"/>
          </w:tcPr>
          <w:p w14:paraId="3BC752D9" w14:textId="720C9DFC" w:rsidR="00E40DD9" w:rsidRPr="000C560D" w:rsidRDefault="00E40DD9" w:rsidP="00E40DD9">
            <w:pPr>
              <w:pStyle w:val="tabela1"/>
            </w:pPr>
            <w:r w:rsidRPr="000C560D">
              <w:rPr>
                <w:rFonts w:cs="Arial"/>
              </w:rPr>
              <w:fldChar w:fldCharType="begin"/>
            </w:r>
            <w:r w:rsidRPr="000C560D">
              <w:rPr>
                <w:rFonts w:cs="Arial"/>
              </w:rPr>
              <w:instrText xml:space="preserve"> MACROBUTTON  AcceptAllChanges </w:instrText>
            </w:r>
            <w:r w:rsidRPr="000C560D">
              <w:rPr>
                <w:rFonts w:cs="Arial"/>
              </w:rPr>
              <w:fldChar w:fldCharType="end"/>
            </w:r>
            <w:r w:rsidR="00BB3770">
              <w:rPr>
                <w:rFonts w:cs="Arial"/>
              </w:rPr>
              <w:t>14</w:t>
            </w:r>
            <w:r w:rsidRPr="000C560D">
              <w:rPr>
                <w:rFonts w:cs="Arial"/>
              </w:rPr>
              <w:t>.0</w:t>
            </w:r>
            <w:r w:rsidR="00BB3770">
              <w:rPr>
                <w:rFonts w:cs="Arial"/>
              </w:rPr>
              <w:t>4</w:t>
            </w:r>
            <w:r w:rsidRPr="000C560D">
              <w:rPr>
                <w:rFonts w:cs="Arial"/>
              </w:rPr>
              <w:t>.2026.</w:t>
            </w:r>
          </w:p>
        </w:tc>
        <w:tc>
          <w:tcPr>
            <w:tcW w:w="2362" w:type="dxa"/>
          </w:tcPr>
          <w:p w14:paraId="68C2322F" w14:textId="51A5DA52" w:rsidR="00E40DD9" w:rsidRPr="000C560D" w:rsidRDefault="00502197" w:rsidP="00E40DD9">
            <w:pPr>
              <w:pStyle w:val="tabela1"/>
            </w:pPr>
            <w:r>
              <w:rPr>
                <w:rFonts w:cs="Arial"/>
              </w:rPr>
              <w:t>A</w:t>
            </w:r>
            <w:r w:rsidR="001A64AB">
              <w:rPr>
                <w:rFonts w:cs="Arial"/>
              </w:rPr>
              <w:t>nes</w:t>
            </w:r>
            <w:r>
              <w:rPr>
                <w:rFonts w:cs="Arial"/>
              </w:rPr>
              <w:t xml:space="preserve"> </w:t>
            </w:r>
            <w:r w:rsidR="00E40DD9" w:rsidRPr="000C560D">
              <w:rPr>
                <w:rFonts w:cs="Arial"/>
              </w:rPr>
              <w:t>Crnovršanin</w:t>
            </w:r>
          </w:p>
        </w:tc>
        <w:tc>
          <w:tcPr>
            <w:tcW w:w="2362" w:type="dxa"/>
          </w:tcPr>
          <w:p w14:paraId="7D0C2FBA" w14:textId="56DF9434" w:rsidR="00E40DD9" w:rsidRPr="000C560D" w:rsidRDefault="00E40DD9" w:rsidP="00E40DD9">
            <w:pPr>
              <w:pStyle w:val="tabela1"/>
            </w:pPr>
            <w:r w:rsidRPr="000C560D">
              <w:rPr>
                <w:rFonts w:cs="Arial"/>
              </w:rPr>
              <w:t>E</w:t>
            </w:r>
            <w:r w:rsidR="001A64AB">
              <w:rPr>
                <w:rFonts w:cs="Arial"/>
              </w:rPr>
              <w:t>lma</w:t>
            </w:r>
            <w:r w:rsidRPr="000C560D">
              <w:rPr>
                <w:rFonts w:cs="Arial"/>
              </w:rPr>
              <w:t xml:space="preserve"> Bašić</w:t>
            </w:r>
          </w:p>
        </w:tc>
        <w:tc>
          <w:tcPr>
            <w:tcW w:w="2363" w:type="dxa"/>
          </w:tcPr>
          <w:p w14:paraId="57900009" w14:textId="600F5A5C" w:rsidR="00E40DD9" w:rsidRPr="000C560D" w:rsidRDefault="00E40DD9" w:rsidP="00E40DD9">
            <w:pPr>
              <w:pStyle w:val="tabela1"/>
            </w:pPr>
            <w:r w:rsidRPr="000C560D">
              <w:rPr>
                <w:rFonts w:cs="Arial"/>
              </w:rPr>
              <w:t>A</w:t>
            </w:r>
            <w:r w:rsidR="001A64AB">
              <w:rPr>
                <w:rFonts w:cs="Arial"/>
              </w:rPr>
              <w:t>lan</w:t>
            </w:r>
            <w:r w:rsidRPr="000C560D">
              <w:rPr>
                <w:rFonts w:cs="Arial"/>
              </w:rPr>
              <w:t xml:space="preserve"> Bajić</w:t>
            </w:r>
          </w:p>
        </w:tc>
        <w:tc>
          <w:tcPr>
            <w:tcW w:w="935" w:type="dxa"/>
          </w:tcPr>
          <w:p w14:paraId="4A5E30B6" w14:textId="7A5580C2" w:rsidR="00E40DD9" w:rsidRPr="000C560D" w:rsidRDefault="00E40DD9" w:rsidP="00E40DD9">
            <w:pPr>
              <w:pStyle w:val="tabela1"/>
            </w:pPr>
            <w:r w:rsidRPr="000C560D">
              <w:rPr>
                <w:rFonts w:cs="Arial"/>
              </w:rPr>
              <w:t>1. Izdanje</w:t>
            </w:r>
          </w:p>
        </w:tc>
      </w:tr>
      <w:tr w:rsidR="00E40DD9" w:rsidRPr="000C560D" w14:paraId="2814A370" w14:textId="77777777">
        <w:tc>
          <w:tcPr>
            <w:tcW w:w="483" w:type="dxa"/>
          </w:tcPr>
          <w:p w14:paraId="2A9D1D5C" w14:textId="77777777" w:rsidR="00E40DD9" w:rsidRPr="000C560D" w:rsidRDefault="00E40DD9" w:rsidP="00E40DD9">
            <w:pPr>
              <w:pStyle w:val="TABELA"/>
            </w:pPr>
            <w:r w:rsidRPr="000C560D">
              <w:t>Rev</w:t>
            </w:r>
          </w:p>
        </w:tc>
        <w:tc>
          <w:tcPr>
            <w:tcW w:w="1134" w:type="dxa"/>
          </w:tcPr>
          <w:p w14:paraId="687C14A8" w14:textId="77777777" w:rsidR="00E40DD9" w:rsidRPr="000C560D" w:rsidRDefault="00E40DD9" w:rsidP="00E40DD9">
            <w:pPr>
              <w:pStyle w:val="TABELA"/>
            </w:pPr>
            <w:r w:rsidRPr="000C560D">
              <w:t>Datum</w:t>
            </w:r>
          </w:p>
        </w:tc>
        <w:tc>
          <w:tcPr>
            <w:tcW w:w="2362" w:type="dxa"/>
          </w:tcPr>
          <w:p w14:paraId="7B3160BF" w14:textId="77777777" w:rsidR="00E40DD9" w:rsidRPr="000C560D" w:rsidRDefault="00E40DD9" w:rsidP="00E40DD9">
            <w:pPr>
              <w:pStyle w:val="TABELA"/>
            </w:pPr>
            <w:r w:rsidRPr="000C560D">
              <w:t>Izradio (Ime, Potpis)</w:t>
            </w:r>
          </w:p>
        </w:tc>
        <w:tc>
          <w:tcPr>
            <w:tcW w:w="2362" w:type="dxa"/>
          </w:tcPr>
          <w:p w14:paraId="305978EC" w14:textId="77777777" w:rsidR="00E40DD9" w:rsidRPr="000C560D" w:rsidRDefault="00E40DD9" w:rsidP="00E40DD9">
            <w:pPr>
              <w:pStyle w:val="TABELA"/>
            </w:pPr>
            <w:r w:rsidRPr="000C560D">
              <w:t>Verifikovao (Ime, Potpis)</w:t>
            </w:r>
          </w:p>
        </w:tc>
        <w:tc>
          <w:tcPr>
            <w:tcW w:w="2363" w:type="dxa"/>
          </w:tcPr>
          <w:p w14:paraId="7380C12F" w14:textId="77777777" w:rsidR="00E40DD9" w:rsidRPr="000C560D" w:rsidRDefault="00E40DD9" w:rsidP="00E40DD9">
            <w:pPr>
              <w:pStyle w:val="TABELA"/>
            </w:pPr>
            <w:r w:rsidRPr="000C560D">
              <w:t>Odobrio (Ime, Potpis)</w:t>
            </w:r>
          </w:p>
        </w:tc>
        <w:tc>
          <w:tcPr>
            <w:tcW w:w="935" w:type="dxa"/>
          </w:tcPr>
          <w:p w14:paraId="2D8024E8" w14:textId="77777777" w:rsidR="00E40DD9" w:rsidRPr="000C560D" w:rsidRDefault="00E40DD9" w:rsidP="00E40DD9">
            <w:pPr>
              <w:pStyle w:val="TABELA"/>
            </w:pPr>
            <w:r w:rsidRPr="000C560D">
              <w:t>Status</w:t>
            </w:r>
          </w:p>
        </w:tc>
      </w:tr>
      <w:tr w:rsidR="00E40DD9" w:rsidRPr="000C560D" w14:paraId="27CD37A5" w14:textId="77777777">
        <w:trPr>
          <w:cantSplit/>
        </w:trPr>
        <w:tc>
          <w:tcPr>
            <w:tcW w:w="9639" w:type="dxa"/>
            <w:gridSpan w:val="6"/>
            <w:tcBorders>
              <w:bottom w:val="single" w:sz="4" w:space="0" w:color="auto"/>
            </w:tcBorders>
          </w:tcPr>
          <w:p w14:paraId="3ACEBA48" w14:textId="77777777" w:rsidR="00E40DD9" w:rsidRPr="000C560D" w:rsidRDefault="00E40DD9" w:rsidP="00E40DD9">
            <w:pPr>
              <w:pStyle w:val="TABELA"/>
            </w:pPr>
            <w:r w:rsidRPr="000C560D">
              <w:t>REVIZIJE DOKUMENTA</w:t>
            </w:r>
          </w:p>
        </w:tc>
      </w:tr>
      <w:tr w:rsidR="00E40DD9" w:rsidRPr="000C560D" w14:paraId="551F4EAF" w14:textId="77777777">
        <w:trPr>
          <w:cantSplit/>
        </w:trPr>
        <w:tc>
          <w:tcPr>
            <w:tcW w:w="963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C8678" w14:textId="77777777" w:rsidR="00E40DD9" w:rsidRPr="000C560D" w:rsidRDefault="00E40DD9" w:rsidP="00E40DD9">
            <w:pPr>
              <w:pStyle w:val="TABELA"/>
            </w:pPr>
            <w:r w:rsidRPr="000C560D">
              <w:t>Izmjene u ovoj reviziji su označene vertikalnom linijom na vanjskoj margini.</w:t>
            </w:r>
          </w:p>
        </w:tc>
      </w:tr>
    </w:tbl>
    <w:p w14:paraId="2D1A660B" w14:textId="77777777" w:rsidR="008C1CFB" w:rsidRPr="000C560D" w:rsidRDefault="008C1CFB">
      <w:pPr>
        <w:pStyle w:val="Sadrzaj"/>
      </w:pPr>
      <w:r w:rsidRPr="000C560D">
        <w:br w:type="page"/>
      </w:r>
      <w:r w:rsidRPr="000C560D">
        <w:lastRenderedPageBreak/>
        <w:t>sadržaj:</w:t>
      </w:r>
    </w:p>
    <w:sdt>
      <w:sdtPr>
        <w:rPr>
          <w:rFonts w:ascii="Arial" w:eastAsia="Times New Roman" w:hAnsi="Arial" w:cs="Arial"/>
          <w:color w:val="auto"/>
          <w:sz w:val="20"/>
          <w:szCs w:val="22"/>
          <w:lang w:val="bs-Latn-BA" w:eastAsia="hr-HR"/>
        </w:rPr>
        <w:id w:val="-15979358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6FBD4F" w14:textId="34A4B3FE" w:rsidR="00B441D5" w:rsidRPr="000C560D" w:rsidRDefault="00B441D5">
          <w:pPr>
            <w:pStyle w:val="TOCHeading"/>
            <w:rPr>
              <w:lang w:val="bs-Latn-BA"/>
            </w:rPr>
          </w:pPr>
        </w:p>
        <w:p w14:paraId="1280A471" w14:textId="6E69D5D3" w:rsidR="00BB3770" w:rsidRDefault="00B441D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0C560D">
            <w:fldChar w:fldCharType="begin"/>
          </w:r>
          <w:r w:rsidRPr="000C560D">
            <w:instrText xml:space="preserve"> TOC \o "1-3" \h \z \u </w:instrText>
          </w:r>
          <w:r w:rsidRPr="000C560D">
            <w:fldChar w:fldCharType="separate"/>
          </w:r>
          <w:hyperlink w:anchor="_Toc227059953" w:history="1">
            <w:r w:rsidR="00BB3770" w:rsidRPr="00094ED7">
              <w:rPr>
                <w:rStyle w:val="Hyperlink"/>
              </w:rPr>
              <w:t>1.</w:t>
            </w:r>
            <w:r w:rsidR="00BB3770"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BB3770" w:rsidRPr="00094ED7">
              <w:rPr>
                <w:rStyle w:val="Hyperlink"/>
              </w:rPr>
              <w:t>SVRHA I CILJ</w:t>
            </w:r>
            <w:r w:rsidR="00BB3770">
              <w:rPr>
                <w:webHidden/>
              </w:rPr>
              <w:tab/>
            </w:r>
            <w:r w:rsidR="00BB3770">
              <w:rPr>
                <w:webHidden/>
              </w:rPr>
              <w:fldChar w:fldCharType="begin"/>
            </w:r>
            <w:r w:rsidR="00BB3770">
              <w:rPr>
                <w:webHidden/>
              </w:rPr>
              <w:instrText xml:space="preserve"> PAGEREF _Toc227059953 \h </w:instrText>
            </w:r>
            <w:r w:rsidR="00BB3770">
              <w:rPr>
                <w:webHidden/>
              </w:rPr>
            </w:r>
            <w:r w:rsidR="00BB3770">
              <w:rPr>
                <w:webHidden/>
              </w:rPr>
              <w:fldChar w:fldCharType="separate"/>
            </w:r>
            <w:r w:rsidR="00BB3770">
              <w:rPr>
                <w:webHidden/>
              </w:rPr>
              <w:t>3</w:t>
            </w:r>
            <w:r w:rsidR="00BB3770">
              <w:rPr>
                <w:webHidden/>
              </w:rPr>
              <w:fldChar w:fldCharType="end"/>
            </w:r>
          </w:hyperlink>
        </w:p>
        <w:p w14:paraId="6C312D75" w14:textId="565BBB4F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4" w:history="1">
            <w:r w:rsidRPr="00094ED7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PODRUČJE PRIMJENE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A9DA5D" w14:textId="2C2E21B3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5" w:history="1">
            <w:r w:rsidRPr="00094ED7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REFERENTnI DOKUMENTI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02AFB2D" w14:textId="36C35D34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6" w:history="1">
            <w:r w:rsidRPr="00094ED7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DEFINICIJE I SKRAĆENICE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BF2BB93" w14:textId="20D0F347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7" w:history="1">
            <w:r w:rsidRPr="00094ED7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ODGOVORNOSTI I NADLEŽNOSTI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12C228" w14:textId="40AEEF2F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8" w:history="1">
            <w:r w:rsidRPr="00094ED7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KORACI RADA U APLIKACIJI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AF4482" w14:textId="24C6AC6D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59" w:history="1">
            <w:r w:rsidRPr="00094ED7">
              <w:rPr>
                <w:rStyle w:val="Hyperlink"/>
              </w:rPr>
              <w:t>6.1.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Prijava u sistem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E4101B" w14:textId="2643EC0F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0" w:history="1">
            <w:r w:rsidRPr="00094ED7">
              <w:rPr>
                <w:rStyle w:val="Hyperlink"/>
              </w:rPr>
              <w:t>6.2.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Kreiranje prijave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4AD6B2" w14:textId="6CB0050B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1" w:history="1">
            <w:r w:rsidRPr="00094ED7">
              <w:rPr>
                <w:rStyle w:val="Hyperlink"/>
              </w:rPr>
              <w:t>6.3.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Pregled i obrada prijave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1B19F2" w14:textId="1D8018DA" w:rsidR="00BB3770" w:rsidRDefault="00BB3770">
          <w:pPr>
            <w:pStyle w:val="TOC3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2" w:history="1">
            <w:r w:rsidRPr="00094ED7">
              <w:rPr>
                <w:rStyle w:val="Hyperlink"/>
                <w:noProof/>
              </w:rPr>
              <w:t>6.3.1.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  <w:noProof/>
              </w:rPr>
              <w:t>Desni p</w:t>
            </w:r>
            <w:r w:rsidRPr="00094ED7">
              <w:rPr>
                <w:rStyle w:val="Hyperlink"/>
                <w:noProof/>
              </w:rPr>
              <w:t>a</w:t>
            </w:r>
            <w:r w:rsidRPr="00094ED7">
              <w:rPr>
                <w:rStyle w:val="Hyperlink"/>
                <w:noProof/>
              </w:rPr>
              <w:t>nel – Upravljanje prijavom / Accordion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23FE" w14:textId="5A1CF370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3" w:history="1">
            <w:r w:rsidRPr="00094ED7">
              <w:rPr>
                <w:rStyle w:val="Hyperlink"/>
              </w:rPr>
              <w:t>6.4.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Pokretanje mjera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5D4A143" w14:textId="4C48A138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4" w:history="1">
            <w:r w:rsidRPr="00094ED7">
              <w:rPr>
                <w:rStyle w:val="Hyperlink"/>
              </w:rPr>
              <w:t>6.5.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Implementacija mjera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3B66F3" w14:textId="3A30BF46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5" w:history="1">
            <w:r w:rsidRPr="00094ED7">
              <w:rPr>
                <w:rStyle w:val="Hyperlink"/>
              </w:rPr>
              <w:t>6.6.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Verifikacija mjera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6E9496C" w14:textId="18F84CE7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6" w:history="1">
            <w:r w:rsidRPr="00094ED7">
              <w:rPr>
                <w:rStyle w:val="Hyperlink"/>
              </w:rPr>
              <w:t>6.7.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Provjera efektivnosti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EB2A993" w14:textId="233C2C84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7" w:history="1">
            <w:r w:rsidRPr="00094ED7">
              <w:rPr>
                <w:rStyle w:val="Hyperlink"/>
              </w:rPr>
              <w:t>6.8.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Praćenje aktivnosti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720311D" w14:textId="36F15A14" w:rsidR="00BB3770" w:rsidRDefault="00BB3770">
          <w:pPr>
            <w:pStyle w:val="TOC2"/>
            <w:tabs>
              <w:tab w:val="left" w:pos="8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8" w:history="1">
            <w:r w:rsidRPr="00094ED7">
              <w:rPr>
                <w:rStyle w:val="Hyperlink"/>
              </w:rPr>
              <w:t>6.9.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Zatvaranje prijave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08EEAA" w14:textId="3F0C49BF" w:rsidR="00BB3770" w:rsidRDefault="00BB3770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69" w:history="1">
            <w:r w:rsidRPr="00094ED7">
              <w:rPr>
                <w:rStyle w:val="Hyperlink"/>
              </w:rPr>
              <w:t>6.10.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Pregled i arhiviranje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6B8D463" w14:textId="28456429" w:rsidR="00BB3770" w:rsidRDefault="00BB3770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70" w:history="1">
            <w:r w:rsidRPr="00094ED7">
              <w:rPr>
                <w:rStyle w:val="Hyperlink"/>
              </w:rPr>
              <w:t>6.11.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Odjava iz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BB8B1A2" w14:textId="36B417BF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71" w:history="1">
            <w:r w:rsidRPr="00094ED7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DALJNJA DOKUMENTACIJA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7835B43" w14:textId="33078089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72" w:history="1">
            <w:r w:rsidRPr="00094ED7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PRILOZI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550D0CA" w14:textId="0416BA78" w:rsidR="00BB3770" w:rsidRDefault="00BB3770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73" w:history="1">
            <w:r w:rsidRPr="00094ED7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ZAPISI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6698BF" w14:textId="47A69235" w:rsidR="00BB3770" w:rsidRDefault="00BB3770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cap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059974" w:history="1">
            <w:r w:rsidRPr="00094ED7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cap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094ED7">
              <w:rPr>
                <w:rStyle w:val="Hyperlink"/>
              </w:rPr>
              <w:t>OPIS REVIZIJA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_Toc227059974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FBE72CA" w14:textId="02FE962E" w:rsidR="00B441D5" w:rsidRPr="000C560D" w:rsidRDefault="00B441D5">
          <w:r w:rsidRPr="000C560D">
            <w:rPr>
              <w:b/>
              <w:bCs/>
            </w:rPr>
            <w:fldChar w:fldCharType="end"/>
          </w:r>
        </w:p>
      </w:sdtContent>
    </w:sdt>
    <w:p w14:paraId="4EEE3B8E" w14:textId="438C0A30" w:rsidR="008C1CFB" w:rsidRPr="000C560D" w:rsidRDefault="008C1CFB" w:rsidP="00B441D5">
      <w:pPr>
        <w:spacing w:before="0" w:after="0"/>
      </w:pPr>
    </w:p>
    <w:p w14:paraId="0C80BB20" w14:textId="77777777" w:rsidR="006562C8" w:rsidRPr="000C560D" w:rsidRDefault="008C1CFB" w:rsidP="006562C8">
      <w:pPr>
        <w:pStyle w:val="Heading1"/>
        <w:rPr>
          <w:rFonts w:cs="Arial"/>
        </w:rPr>
      </w:pPr>
      <w:r w:rsidRPr="000C560D">
        <w:br w:type="page"/>
      </w:r>
      <w:bookmarkStart w:id="0" w:name="_Toc225777532"/>
      <w:bookmarkStart w:id="1" w:name="_Toc227059953"/>
      <w:r w:rsidR="006562C8" w:rsidRPr="000C560D">
        <w:rPr>
          <w:rFonts w:cs="Arial"/>
        </w:rPr>
        <w:lastRenderedPageBreak/>
        <w:t>SVRHA I CILJ</w:t>
      </w:r>
      <w:bookmarkEnd w:id="0"/>
      <w:bookmarkEnd w:id="1"/>
    </w:p>
    <w:p w14:paraId="41977FEF" w14:textId="77777777" w:rsidR="006562C8" w:rsidRPr="000C560D" w:rsidRDefault="006562C8" w:rsidP="00B3527C">
      <w:pPr>
        <w:pStyle w:val="osnovnitekst"/>
        <w:jc w:val="both"/>
        <w:rPr>
          <w:rFonts w:cs="Arial"/>
        </w:rPr>
      </w:pPr>
      <w:r w:rsidRPr="000C560D">
        <w:rPr>
          <w:rFonts w:cs="Arial"/>
        </w:rPr>
        <w:t>Svrha ovog dokumenta je definisati način korištenja Incident Management System aplikacije, uključujući unos, obradu, praćenje i zatvaranje prijava (incidenta), kao i upravljanje mjerama i aktivnostima.</w:t>
      </w:r>
    </w:p>
    <w:p w14:paraId="6C13CE56" w14:textId="77777777" w:rsidR="006562C8" w:rsidRPr="000C560D" w:rsidRDefault="006562C8" w:rsidP="00B3527C">
      <w:pPr>
        <w:pStyle w:val="osnovnitekst"/>
        <w:jc w:val="both"/>
        <w:rPr>
          <w:rFonts w:cs="Arial"/>
        </w:rPr>
      </w:pPr>
      <w:r w:rsidRPr="000C560D">
        <w:rPr>
          <w:rFonts w:cs="Arial"/>
        </w:rPr>
        <w:t>Cilj je osigurati:</w:t>
      </w:r>
    </w:p>
    <w:p w14:paraId="4EDFA344" w14:textId="77777777" w:rsidR="006562C8" w:rsidRPr="000C560D" w:rsidRDefault="006562C8" w:rsidP="00B3527C">
      <w:pPr>
        <w:pStyle w:val="osnovnitekst"/>
        <w:numPr>
          <w:ilvl w:val="0"/>
          <w:numId w:val="7"/>
        </w:numPr>
        <w:tabs>
          <w:tab w:val="clear" w:pos="720"/>
          <w:tab w:val="num" w:pos="1276"/>
        </w:tabs>
        <w:ind w:left="1276" w:hanging="283"/>
        <w:jc w:val="both"/>
        <w:rPr>
          <w:rFonts w:cs="Arial"/>
        </w:rPr>
      </w:pPr>
      <w:r w:rsidRPr="000C560D">
        <w:rPr>
          <w:rFonts w:cs="Arial"/>
        </w:rPr>
        <w:t>pravovremeno evidentiranje incidenata, slabosti, događaja i ostalih prijava</w:t>
      </w:r>
    </w:p>
    <w:p w14:paraId="74874270" w14:textId="77777777" w:rsidR="006562C8" w:rsidRPr="000C560D" w:rsidRDefault="006562C8" w:rsidP="00B3527C">
      <w:pPr>
        <w:pStyle w:val="osnovnitekst"/>
        <w:numPr>
          <w:ilvl w:val="0"/>
          <w:numId w:val="7"/>
        </w:numPr>
        <w:tabs>
          <w:tab w:val="clear" w:pos="720"/>
          <w:tab w:val="num" w:pos="1276"/>
        </w:tabs>
        <w:ind w:left="1276" w:hanging="283"/>
        <w:jc w:val="both"/>
        <w:rPr>
          <w:rFonts w:cs="Arial"/>
        </w:rPr>
      </w:pPr>
      <w:r w:rsidRPr="000C560D">
        <w:rPr>
          <w:rFonts w:cs="Arial"/>
        </w:rPr>
        <w:t>jasno definisanje odgovornosti</w:t>
      </w:r>
    </w:p>
    <w:p w14:paraId="040CC19F" w14:textId="77777777" w:rsidR="006562C8" w:rsidRPr="000C560D" w:rsidRDefault="006562C8" w:rsidP="00B3527C">
      <w:pPr>
        <w:pStyle w:val="osnovnitekst"/>
        <w:numPr>
          <w:ilvl w:val="0"/>
          <w:numId w:val="7"/>
        </w:numPr>
        <w:tabs>
          <w:tab w:val="clear" w:pos="720"/>
          <w:tab w:val="num" w:pos="1276"/>
        </w:tabs>
        <w:ind w:left="1276" w:hanging="283"/>
        <w:jc w:val="both"/>
        <w:rPr>
          <w:rFonts w:cs="Arial"/>
        </w:rPr>
      </w:pPr>
      <w:r w:rsidRPr="000C560D">
        <w:rPr>
          <w:rFonts w:cs="Arial"/>
        </w:rPr>
        <w:t>pokretanje mjera i praćenje realizacije</w:t>
      </w:r>
    </w:p>
    <w:p w14:paraId="786C98D8" w14:textId="77777777" w:rsidR="006562C8" w:rsidRPr="000C560D" w:rsidRDefault="006562C8" w:rsidP="00B3527C">
      <w:pPr>
        <w:pStyle w:val="osnovnitekst"/>
        <w:numPr>
          <w:ilvl w:val="0"/>
          <w:numId w:val="7"/>
        </w:numPr>
        <w:tabs>
          <w:tab w:val="clear" w:pos="720"/>
          <w:tab w:val="num" w:pos="1276"/>
        </w:tabs>
        <w:ind w:left="1276" w:hanging="283"/>
        <w:jc w:val="both"/>
        <w:rPr>
          <w:rFonts w:cs="Arial"/>
        </w:rPr>
      </w:pPr>
      <w:r w:rsidRPr="000C560D">
        <w:rPr>
          <w:rFonts w:cs="Arial"/>
        </w:rPr>
        <w:t>kontrolisano zatvaranje prijava</w:t>
      </w:r>
    </w:p>
    <w:p w14:paraId="79309D7D" w14:textId="77777777" w:rsidR="006562C8" w:rsidRPr="000C560D" w:rsidRDefault="006562C8" w:rsidP="00B3527C">
      <w:pPr>
        <w:pStyle w:val="osnovnitekst"/>
        <w:numPr>
          <w:ilvl w:val="0"/>
          <w:numId w:val="7"/>
        </w:numPr>
        <w:tabs>
          <w:tab w:val="clear" w:pos="720"/>
          <w:tab w:val="num" w:pos="1276"/>
        </w:tabs>
        <w:ind w:left="1276" w:hanging="283"/>
        <w:jc w:val="both"/>
        <w:rPr>
          <w:rFonts w:cs="Arial"/>
        </w:rPr>
      </w:pPr>
      <w:r w:rsidRPr="000C560D">
        <w:rPr>
          <w:rFonts w:cs="Arial"/>
        </w:rPr>
        <w:t>potpunu transparentnost procesa</w:t>
      </w:r>
    </w:p>
    <w:p w14:paraId="5916AA89" w14:textId="77777777" w:rsidR="006562C8" w:rsidRPr="000C560D" w:rsidRDefault="006562C8" w:rsidP="006562C8">
      <w:pPr>
        <w:pStyle w:val="osnovnitekst"/>
        <w:rPr>
          <w:rFonts w:cs="Arial"/>
        </w:rPr>
      </w:pPr>
    </w:p>
    <w:p w14:paraId="559939C9" w14:textId="77777777" w:rsidR="006562C8" w:rsidRPr="000C560D" w:rsidRDefault="006562C8" w:rsidP="006562C8">
      <w:pPr>
        <w:pStyle w:val="Heading1"/>
        <w:rPr>
          <w:rFonts w:cs="Arial"/>
        </w:rPr>
      </w:pPr>
      <w:bookmarkStart w:id="2" w:name="_Toc225777533"/>
      <w:bookmarkStart w:id="3" w:name="_Toc227059954"/>
      <w:r w:rsidRPr="000C560D">
        <w:rPr>
          <w:rFonts w:cs="Arial"/>
        </w:rPr>
        <w:t>PODRUČJE PRIMJENE</w:t>
      </w:r>
      <w:bookmarkEnd w:id="2"/>
      <w:bookmarkEnd w:id="3"/>
    </w:p>
    <w:p w14:paraId="724AC30F" w14:textId="7F51AFF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</w:rPr>
        <w:t xml:space="preserve">Ovaj postupak se primjenjuje na sve </w:t>
      </w:r>
      <w:r w:rsidR="000C4D02">
        <w:rPr>
          <w:rFonts w:cs="Arial"/>
        </w:rPr>
        <w:t>organizacione jedinice i korisnike</w:t>
      </w:r>
      <w:r w:rsidRPr="000C560D">
        <w:rPr>
          <w:rFonts w:cs="Arial"/>
        </w:rPr>
        <w:t xml:space="preserve"> aplikacije Incident Management System, uključujući:</w:t>
      </w:r>
    </w:p>
    <w:p w14:paraId="392A1DFF" w14:textId="77777777" w:rsidR="006562C8" w:rsidRPr="000C560D" w:rsidRDefault="006562C8" w:rsidP="006562C8">
      <w:pPr>
        <w:pStyle w:val="osnovnitekst"/>
        <w:numPr>
          <w:ilvl w:val="0"/>
          <w:numId w:val="8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administratore</w:t>
      </w:r>
    </w:p>
    <w:p w14:paraId="1FCD89BE" w14:textId="77777777" w:rsidR="006562C8" w:rsidRPr="000C560D" w:rsidRDefault="006562C8" w:rsidP="006562C8">
      <w:pPr>
        <w:pStyle w:val="osnovnitekst"/>
        <w:numPr>
          <w:ilvl w:val="0"/>
          <w:numId w:val="8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menadžere, vlasnike prijava, vlasnike procesa</w:t>
      </w:r>
    </w:p>
    <w:p w14:paraId="2B2A0A27" w14:textId="77777777" w:rsidR="006562C8" w:rsidRPr="000C560D" w:rsidRDefault="006562C8" w:rsidP="006562C8">
      <w:pPr>
        <w:pStyle w:val="osnovnitekst"/>
        <w:numPr>
          <w:ilvl w:val="0"/>
          <w:numId w:val="8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krajnje korisnike</w:t>
      </w:r>
    </w:p>
    <w:p w14:paraId="06D442A1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</w:rPr>
        <w:t>Primjenjuje se na:</w:t>
      </w:r>
    </w:p>
    <w:p w14:paraId="180CC068" w14:textId="62259DE5" w:rsidR="006562C8" w:rsidRPr="000C560D" w:rsidRDefault="006562C8" w:rsidP="006562C8">
      <w:pPr>
        <w:pStyle w:val="osnovnitekst"/>
        <w:numPr>
          <w:ilvl w:val="0"/>
          <w:numId w:val="9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sve prijave (</w:t>
      </w:r>
      <w:r w:rsidR="00314F9E">
        <w:rPr>
          <w:rFonts w:cs="Arial"/>
        </w:rPr>
        <w:t xml:space="preserve">slabosti, događaje, </w:t>
      </w:r>
      <w:r w:rsidRPr="000C560D">
        <w:rPr>
          <w:rFonts w:cs="Arial"/>
        </w:rPr>
        <w:t>incidente)</w:t>
      </w:r>
    </w:p>
    <w:p w14:paraId="3C3E05D0" w14:textId="77777777" w:rsidR="006562C8" w:rsidRPr="000C560D" w:rsidRDefault="006562C8" w:rsidP="006562C8">
      <w:pPr>
        <w:pStyle w:val="osnovnitekst"/>
        <w:numPr>
          <w:ilvl w:val="0"/>
          <w:numId w:val="9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sve mjere (korektivne i mjere poboljšanja)</w:t>
      </w:r>
    </w:p>
    <w:p w14:paraId="3271C099" w14:textId="77777777" w:rsidR="006562C8" w:rsidRPr="000C560D" w:rsidRDefault="006562C8" w:rsidP="006562C8">
      <w:pPr>
        <w:pStyle w:val="osnovnitekst"/>
        <w:numPr>
          <w:ilvl w:val="0"/>
          <w:numId w:val="9"/>
        </w:numPr>
        <w:tabs>
          <w:tab w:val="clear" w:pos="720"/>
          <w:tab w:val="num" w:pos="1276"/>
        </w:tabs>
        <w:ind w:left="1276"/>
        <w:rPr>
          <w:rFonts w:cs="Arial"/>
        </w:rPr>
      </w:pPr>
      <w:r w:rsidRPr="000C560D">
        <w:rPr>
          <w:rFonts w:cs="Arial"/>
        </w:rPr>
        <w:t>sve aktivnosti vezane za obradu prijava</w:t>
      </w:r>
    </w:p>
    <w:p w14:paraId="50F684B9" w14:textId="77777777" w:rsidR="006562C8" w:rsidRPr="000C560D" w:rsidRDefault="006562C8" w:rsidP="006562C8">
      <w:pPr>
        <w:pStyle w:val="osnovnitekst"/>
        <w:rPr>
          <w:rFonts w:cs="Arial"/>
        </w:rPr>
      </w:pPr>
    </w:p>
    <w:p w14:paraId="1C4E9090" w14:textId="77777777" w:rsidR="006562C8" w:rsidRPr="000C560D" w:rsidRDefault="006562C8" w:rsidP="006562C8">
      <w:pPr>
        <w:pStyle w:val="Heading1"/>
        <w:rPr>
          <w:rFonts w:cs="Arial"/>
        </w:rPr>
      </w:pPr>
      <w:bookmarkStart w:id="4" w:name="_Toc225777534"/>
      <w:bookmarkStart w:id="5" w:name="_Toc227059955"/>
      <w:r w:rsidRPr="000C560D">
        <w:rPr>
          <w:rFonts w:cs="Arial"/>
        </w:rPr>
        <w:t>REFERENTnI DOKUMENTI</w:t>
      </w:r>
      <w:bookmarkEnd w:id="4"/>
      <w:bookmarkEnd w:id="5"/>
    </w:p>
    <w:p w14:paraId="0D0CB89C" w14:textId="77777777" w:rsidR="006562C8" w:rsidRPr="000C560D" w:rsidRDefault="006562C8" w:rsidP="006562C8">
      <w:pPr>
        <w:pStyle w:val="ListBullet"/>
        <w:rPr>
          <w:rFonts w:cs="Arial"/>
        </w:rPr>
      </w:pPr>
      <w:r w:rsidRPr="000C560D">
        <w:rPr>
          <w:rFonts w:cs="Arial"/>
        </w:rPr>
        <w:t>UP 06-00 04 Upravljanje slabostima, događajima i incidentima</w:t>
      </w:r>
    </w:p>
    <w:p w14:paraId="29F4BC6D" w14:textId="77777777" w:rsidR="00B3527C" w:rsidRDefault="006562C8" w:rsidP="006562C8">
      <w:pPr>
        <w:pStyle w:val="ListBullet"/>
        <w:rPr>
          <w:rFonts w:cs="Arial"/>
        </w:rPr>
      </w:pPr>
      <w:r w:rsidRPr="000C560D">
        <w:rPr>
          <w:rFonts w:cs="Arial"/>
        </w:rPr>
        <w:t>PR 06-00 10 Korektivne mjere</w:t>
      </w:r>
    </w:p>
    <w:p w14:paraId="3C12F969" w14:textId="75C1E17F" w:rsidR="006562C8" w:rsidRPr="000C560D" w:rsidRDefault="006562C8" w:rsidP="006562C8">
      <w:pPr>
        <w:pStyle w:val="ListBullet"/>
        <w:rPr>
          <w:rFonts w:cs="Arial"/>
        </w:rPr>
      </w:pPr>
      <w:r w:rsidRPr="000C560D">
        <w:rPr>
          <w:rFonts w:cs="Arial"/>
        </w:rPr>
        <w:t>Pravilnik o izvještavanju o događajima (BHDCA)</w:t>
      </w:r>
    </w:p>
    <w:p w14:paraId="3EF70896" w14:textId="77777777" w:rsidR="006562C8" w:rsidRPr="000C560D" w:rsidRDefault="006562C8" w:rsidP="006562C8">
      <w:pPr>
        <w:pStyle w:val="ListBullet"/>
        <w:numPr>
          <w:ilvl w:val="0"/>
          <w:numId w:val="0"/>
        </w:numPr>
        <w:ind w:left="1077"/>
        <w:rPr>
          <w:rFonts w:cs="Arial"/>
        </w:rPr>
      </w:pPr>
    </w:p>
    <w:p w14:paraId="7E1EFC3B" w14:textId="77777777" w:rsidR="006562C8" w:rsidRPr="000C560D" w:rsidRDefault="006562C8" w:rsidP="006562C8">
      <w:pPr>
        <w:pStyle w:val="Heading1"/>
        <w:rPr>
          <w:rFonts w:cs="Arial"/>
        </w:rPr>
      </w:pPr>
      <w:bookmarkStart w:id="6" w:name="_Toc225777535"/>
      <w:bookmarkStart w:id="7" w:name="_Toc227059956"/>
      <w:r w:rsidRPr="000C560D">
        <w:rPr>
          <w:rFonts w:cs="Arial"/>
        </w:rPr>
        <w:t>DEFINICIJE I SKRAĆENICE</w:t>
      </w:r>
      <w:bookmarkEnd w:id="6"/>
      <w:bookmarkEnd w:id="7"/>
    </w:p>
    <w:p w14:paraId="05BF4C0A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>Incident (Prijava)</w:t>
      </w:r>
      <w:r w:rsidRPr="000C560D">
        <w:rPr>
          <w:rFonts w:cs="Arial"/>
        </w:rPr>
        <w:t xml:space="preserve"> – evidentirani događaj ili problem koji zahtijeva obradu.</w:t>
      </w:r>
    </w:p>
    <w:p w14:paraId="16D4BEA1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</w:rPr>
        <w:t>Incident je neočekivan događaj koji narušava normalan tok aktivnosti, procesa ili sistema. Najčešće se odnosi na situaciju koja izaziva:</w:t>
      </w:r>
    </w:p>
    <w:p w14:paraId="7AA1D34B" w14:textId="77777777" w:rsidR="006562C8" w:rsidRPr="000C560D" w:rsidRDefault="006562C8" w:rsidP="006562C8">
      <w:pPr>
        <w:pStyle w:val="osnovnitekst"/>
        <w:numPr>
          <w:ilvl w:val="0"/>
          <w:numId w:val="25"/>
        </w:numPr>
        <w:rPr>
          <w:rFonts w:cs="Arial"/>
        </w:rPr>
      </w:pPr>
      <w:r w:rsidRPr="000C560D">
        <w:rPr>
          <w:rFonts w:cs="Arial"/>
        </w:rPr>
        <w:t>prekid rada,</w:t>
      </w:r>
    </w:p>
    <w:p w14:paraId="2D33D5EA" w14:textId="77777777" w:rsidR="006562C8" w:rsidRPr="000C560D" w:rsidRDefault="006562C8" w:rsidP="006562C8">
      <w:pPr>
        <w:pStyle w:val="osnovnitekst"/>
        <w:numPr>
          <w:ilvl w:val="0"/>
          <w:numId w:val="25"/>
        </w:numPr>
        <w:rPr>
          <w:rFonts w:cs="Arial"/>
        </w:rPr>
      </w:pPr>
      <w:r w:rsidRPr="000C560D">
        <w:rPr>
          <w:rFonts w:cs="Arial"/>
        </w:rPr>
        <w:t>smanjenje performansi,</w:t>
      </w:r>
    </w:p>
    <w:p w14:paraId="38A23A9D" w14:textId="77777777" w:rsidR="006562C8" w:rsidRPr="000C560D" w:rsidRDefault="006562C8" w:rsidP="006562C8">
      <w:pPr>
        <w:pStyle w:val="osnovnitekst"/>
        <w:numPr>
          <w:ilvl w:val="0"/>
          <w:numId w:val="25"/>
        </w:numPr>
        <w:rPr>
          <w:rFonts w:cs="Arial"/>
        </w:rPr>
      </w:pPr>
      <w:r w:rsidRPr="000C560D">
        <w:rPr>
          <w:rFonts w:cs="Arial"/>
        </w:rPr>
        <w:t>potencijalnu ili stvarnu štetu (na opremi, ljudima, imovini ili okolišu),</w:t>
      </w:r>
    </w:p>
    <w:p w14:paraId="42AF7340" w14:textId="77777777" w:rsidR="006562C8" w:rsidRPr="000C560D" w:rsidRDefault="006562C8" w:rsidP="006562C8">
      <w:pPr>
        <w:pStyle w:val="osnovnitekst"/>
        <w:numPr>
          <w:ilvl w:val="0"/>
          <w:numId w:val="25"/>
        </w:numPr>
        <w:rPr>
          <w:rFonts w:cs="Arial"/>
        </w:rPr>
      </w:pPr>
      <w:r w:rsidRPr="000C560D">
        <w:rPr>
          <w:rFonts w:cs="Arial"/>
        </w:rPr>
        <w:t>potrebu za hitnom reakcijom ili korektivnim mjerama.</w:t>
      </w:r>
    </w:p>
    <w:p w14:paraId="5FE52C66" w14:textId="2CED5BAB" w:rsidR="006562C8" w:rsidRPr="000C560D" w:rsidRDefault="006562C8" w:rsidP="006562C8">
      <w:pPr>
        <w:pStyle w:val="osnovnitekst"/>
        <w:ind w:left="540"/>
        <w:rPr>
          <w:rFonts w:cs="Arial"/>
        </w:rPr>
      </w:pPr>
      <w:r w:rsidRPr="000C560D">
        <w:rPr>
          <w:rFonts w:cs="Arial"/>
        </w:rPr>
        <w:br/>
      </w:r>
      <w:r w:rsidRPr="000C560D">
        <w:rPr>
          <w:rFonts w:cs="Arial"/>
          <w:b/>
          <w:bCs/>
        </w:rPr>
        <w:t>Mjera</w:t>
      </w:r>
      <w:r w:rsidRPr="000C560D">
        <w:rPr>
          <w:rFonts w:cs="Arial"/>
        </w:rPr>
        <w:t xml:space="preserve"> – aktivnost koja se poduzima radi rješavanja ili sprječavanja problema</w:t>
      </w:r>
      <w:r w:rsidRPr="000C560D">
        <w:rPr>
          <w:rFonts w:cs="Arial"/>
        </w:rPr>
        <w:br/>
      </w:r>
      <w:r w:rsidRPr="000C560D">
        <w:rPr>
          <w:rFonts w:cs="Arial"/>
          <w:b/>
          <w:bCs/>
        </w:rPr>
        <w:t>Korektivna mjera</w:t>
      </w:r>
      <w:r w:rsidRPr="000C560D">
        <w:rPr>
          <w:rFonts w:cs="Arial"/>
        </w:rPr>
        <w:t xml:space="preserve"> –</w:t>
      </w:r>
      <w:r w:rsidRPr="000C560D">
        <w:t xml:space="preserve"> akcija preduzeta radi eliminisanja uzroka otkrivene neusklađenosti ili druge neželjene situacije</w:t>
      </w:r>
      <w:r w:rsidR="00B3527C">
        <w:t>.</w:t>
      </w:r>
      <w:r w:rsidRPr="000C560D">
        <w:rPr>
          <w:rFonts w:cs="Arial"/>
        </w:rPr>
        <w:br/>
      </w:r>
      <w:r w:rsidRPr="000C560D">
        <w:rPr>
          <w:rFonts w:cs="Arial"/>
          <w:b/>
          <w:bCs/>
        </w:rPr>
        <w:t>Mjera poboljšanja</w:t>
      </w:r>
      <w:r w:rsidRPr="000C560D">
        <w:rPr>
          <w:rFonts w:cs="Arial"/>
        </w:rPr>
        <w:t xml:space="preserve"> – </w:t>
      </w:r>
      <w:r w:rsidRPr="000C560D">
        <w:t>su preporučene akcije koje mogu uticati na unapređenje sistema, porast zadovoljstva kupca i drugih zainteresiranih strana.</w:t>
      </w:r>
    </w:p>
    <w:p w14:paraId="75E53033" w14:textId="77777777" w:rsidR="006562C8" w:rsidRPr="000C560D" w:rsidRDefault="006562C8" w:rsidP="00B441D5">
      <w:pPr>
        <w:pStyle w:val="osnovnitekst"/>
        <w:ind w:left="0" w:firstLine="540"/>
        <w:rPr>
          <w:rFonts w:cs="Arial"/>
        </w:rPr>
      </w:pPr>
      <w:r w:rsidRPr="000C560D">
        <w:rPr>
          <w:rFonts w:cs="Arial"/>
          <w:b/>
          <w:bCs/>
        </w:rPr>
        <w:t>Verifikacija</w:t>
      </w:r>
      <w:r w:rsidRPr="000C560D">
        <w:rPr>
          <w:rFonts w:cs="Arial"/>
        </w:rPr>
        <w:t xml:space="preserve"> – potvrda da je mjera uspješno implementirana</w:t>
      </w:r>
    </w:p>
    <w:p w14:paraId="74770AFC" w14:textId="77777777" w:rsidR="006562C8" w:rsidRPr="000C560D" w:rsidRDefault="006562C8" w:rsidP="006562C8">
      <w:pPr>
        <w:pStyle w:val="osnovnitekst"/>
        <w:rPr>
          <w:rFonts w:cs="Arial"/>
          <w:b/>
          <w:bCs/>
        </w:rPr>
      </w:pPr>
    </w:p>
    <w:p w14:paraId="15ED6C7F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 xml:space="preserve">Status prijave: </w:t>
      </w:r>
      <w:r w:rsidRPr="000C560D">
        <w:rPr>
          <w:rFonts w:cs="Arial"/>
        </w:rPr>
        <w:t>novi, u obradi, riješen, zatvoren.</w:t>
      </w:r>
    </w:p>
    <w:p w14:paraId="5067FCDB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 xml:space="preserve">Status mjere: </w:t>
      </w:r>
      <w:r w:rsidRPr="000C560D">
        <w:rPr>
          <w:rFonts w:cs="Arial"/>
        </w:rPr>
        <w:t>otvorena, u toku, završena, verifikovana.</w:t>
      </w:r>
    </w:p>
    <w:p w14:paraId="405C4AA8" w14:textId="77777777" w:rsidR="006562C8" w:rsidRPr="000C560D" w:rsidRDefault="006562C8" w:rsidP="006562C8">
      <w:pPr>
        <w:pStyle w:val="Heading1"/>
        <w:rPr>
          <w:rFonts w:cs="Arial"/>
        </w:rPr>
      </w:pPr>
      <w:bookmarkStart w:id="8" w:name="_Toc225777536"/>
      <w:bookmarkStart w:id="9" w:name="_Toc227059957"/>
      <w:r w:rsidRPr="000C560D">
        <w:rPr>
          <w:rFonts w:cs="Arial"/>
        </w:rPr>
        <w:t>ODGOVORNOSTI I NADLEŽNOSTI</w:t>
      </w:r>
      <w:bookmarkEnd w:id="8"/>
      <w:bookmarkEnd w:id="9"/>
    </w:p>
    <w:p w14:paraId="2FA8D47E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>Korisnik:</w:t>
      </w:r>
    </w:p>
    <w:p w14:paraId="7AECA7DB" w14:textId="77777777" w:rsidR="006562C8" w:rsidRPr="000C560D" w:rsidRDefault="006562C8" w:rsidP="006562C8">
      <w:pPr>
        <w:pStyle w:val="osnovnitekst"/>
        <w:numPr>
          <w:ilvl w:val="0"/>
          <w:numId w:val="10"/>
        </w:numPr>
        <w:tabs>
          <w:tab w:val="clear" w:pos="720"/>
        </w:tabs>
        <w:ind w:left="1276" w:hanging="283"/>
        <w:rPr>
          <w:rFonts w:cs="Arial"/>
        </w:rPr>
      </w:pPr>
      <w:r w:rsidRPr="000C560D">
        <w:rPr>
          <w:rFonts w:cs="Arial"/>
        </w:rPr>
        <w:t>kreira prijave</w:t>
      </w:r>
    </w:p>
    <w:p w14:paraId="63F084B4" w14:textId="77777777" w:rsidR="006562C8" w:rsidRPr="000C560D" w:rsidRDefault="006562C8" w:rsidP="006562C8">
      <w:pPr>
        <w:pStyle w:val="osnovnitekst"/>
        <w:numPr>
          <w:ilvl w:val="0"/>
          <w:numId w:val="10"/>
        </w:numPr>
        <w:tabs>
          <w:tab w:val="clear" w:pos="720"/>
        </w:tabs>
        <w:ind w:left="1276" w:hanging="283"/>
        <w:rPr>
          <w:rFonts w:cs="Arial"/>
        </w:rPr>
      </w:pPr>
      <w:r w:rsidRPr="000C560D">
        <w:rPr>
          <w:rFonts w:cs="Arial"/>
        </w:rPr>
        <w:t>unosi osnovne podatke</w:t>
      </w:r>
    </w:p>
    <w:p w14:paraId="1D1FC8E1" w14:textId="77777777" w:rsidR="006562C8" w:rsidRPr="000C560D" w:rsidRDefault="006562C8" w:rsidP="006562C8">
      <w:pPr>
        <w:pStyle w:val="osnovnitekst"/>
        <w:numPr>
          <w:ilvl w:val="0"/>
          <w:numId w:val="10"/>
        </w:numPr>
        <w:tabs>
          <w:tab w:val="clear" w:pos="720"/>
        </w:tabs>
        <w:ind w:left="1276" w:hanging="283"/>
        <w:rPr>
          <w:rFonts w:cs="Arial"/>
        </w:rPr>
      </w:pPr>
      <w:r w:rsidRPr="000C560D">
        <w:rPr>
          <w:rFonts w:cs="Arial"/>
        </w:rPr>
        <w:t>prati status</w:t>
      </w:r>
    </w:p>
    <w:p w14:paraId="676A3142" w14:textId="121CE6C8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>Odgovorna osoba</w:t>
      </w:r>
      <w:r w:rsidR="005751F9">
        <w:rPr>
          <w:rFonts w:cs="Arial"/>
          <w:b/>
          <w:bCs/>
        </w:rPr>
        <w:t xml:space="preserve"> (vlasnik procesa)</w:t>
      </w:r>
      <w:r w:rsidRPr="000C560D">
        <w:rPr>
          <w:rFonts w:cs="Arial"/>
          <w:b/>
          <w:bCs/>
        </w:rPr>
        <w:t>:</w:t>
      </w:r>
    </w:p>
    <w:p w14:paraId="2F25E1F7" w14:textId="77777777" w:rsidR="009D5443" w:rsidRDefault="009D5443" w:rsidP="006562C8">
      <w:pPr>
        <w:pStyle w:val="osnovnitekst"/>
        <w:numPr>
          <w:ilvl w:val="0"/>
          <w:numId w:val="11"/>
        </w:numPr>
        <w:tabs>
          <w:tab w:val="clear" w:pos="720"/>
          <w:tab w:val="num" w:pos="1418"/>
        </w:tabs>
        <w:ind w:left="1276" w:hanging="283"/>
        <w:rPr>
          <w:rFonts w:cs="Arial"/>
        </w:rPr>
      </w:pPr>
      <w:r>
        <w:rPr>
          <w:rFonts w:cs="Arial"/>
        </w:rPr>
        <w:t>utvrđuje način riješavanja prijave</w:t>
      </w:r>
    </w:p>
    <w:p w14:paraId="3617F1F5" w14:textId="73354286" w:rsidR="004322CA" w:rsidRDefault="004322CA" w:rsidP="006562C8">
      <w:pPr>
        <w:pStyle w:val="osnovnitekst"/>
        <w:numPr>
          <w:ilvl w:val="0"/>
          <w:numId w:val="11"/>
        </w:numPr>
        <w:tabs>
          <w:tab w:val="clear" w:pos="720"/>
          <w:tab w:val="num" w:pos="1418"/>
        </w:tabs>
        <w:ind w:left="1276" w:hanging="283"/>
        <w:rPr>
          <w:rFonts w:cs="Arial"/>
        </w:rPr>
      </w:pPr>
      <w:r>
        <w:rPr>
          <w:rFonts w:cs="Arial"/>
        </w:rPr>
        <w:t>pokreće potrebne mjere i prati realizac</w:t>
      </w:r>
      <w:r w:rsidR="00501292">
        <w:rPr>
          <w:rFonts w:cs="Arial"/>
        </w:rPr>
        <w:t>i</w:t>
      </w:r>
      <w:r>
        <w:rPr>
          <w:rFonts w:cs="Arial"/>
        </w:rPr>
        <w:t>ju</w:t>
      </w:r>
    </w:p>
    <w:p w14:paraId="417C4102" w14:textId="77777777" w:rsidR="00271BB2" w:rsidRDefault="006562C8" w:rsidP="00271BB2">
      <w:pPr>
        <w:pStyle w:val="osnovnitekst"/>
        <w:numPr>
          <w:ilvl w:val="0"/>
          <w:numId w:val="11"/>
        </w:numPr>
        <w:tabs>
          <w:tab w:val="clear" w:pos="720"/>
          <w:tab w:val="num" w:pos="1418"/>
        </w:tabs>
        <w:ind w:left="1276" w:hanging="283"/>
        <w:rPr>
          <w:rFonts w:cs="Arial"/>
        </w:rPr>
      </w:pPr>
      <w:r w:rsidRPr="00271BB2">
        <w:rPr>
          <w:rFonts w:cs="Arial"/>
        </w:rPr>
        <w:t>ažurira status mjera</w:t>
      </w:r>
    </w:p>
    <w:p w14:paraId="076C58C5" w14:textId="5CF9AD99" w:rsidR="00271BB2" w:rsidRPr="00271BB2" w:rsidRDefault="00271BB2" w:rsidP="006562C8">
      <w:pPr>
        <w:pStyle w:val="osnovnitekst"/>
        <w:numPr>
          <w:ilvl w:val="0"/>
          <w:numId w:val="11"/>
        </w:numPr>
        <w:tabs>
          <w:tab w:val="clear" w:pos="720"/>
          <w:tab w:val="num" w:pos="1418"/>
        </w:tabs>
        <w:ind w:left="1276" w:hanging="283"/>
        <w:rPr>
          <w:rFonts w:cs="Arial"/>
        </w:rPr>
      </w:pPr>
      <w:r w:rsidRPr="00271BB2">
        <w:rPr>
          <w:rFonts w:cs="Arial"/>
        </w:rPr>
        <w:t>zatvara prijav</w:t>
      </w:r>
      <w:r w:rsidR="00F6634E">
        <w:rPr>
          <w:rFonts w:cs="Arial"/>
        </w:rPr>
        <w:t>u</w:t>
      </w:r>
    </w:p>
    <w:p w14:paraId="4F213522" w14:textId="77777777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  <w:b/>
          <w:bCs/>
        </w:rPr>
        <w:t>Manager / Administrator:</w:t>
      </w:r>
    </w:p>
    <w:p w14:paraId="48003A62" w14:textId="77777777" w:rsidR="006562C8" w:rsidRPr="000C560D" w:rsidRDefault="006562C8" w:rsidP="006562C8">
      <w:pPr>
        <w:pStyle w:val="osnovnitekst"/>
        <w:numPr>
          <w:ilvl w:val="0"/>
          <w:numId w:val="12"/>
        </w:numPr>
        <w:tabs>
          <w:tab w:val="clear" w:pos="720"/>
          <w:tab w:val="num" w:pos="1276"/>
        </w:tabs>
        <w:ind w:left="1276" w:hanging="283"/>
        <w:rPr>
          <w:rFonts w:cs="Arial"/>
        </w:rPr>
      </w:pPr>
      <w:r w:rsidRPr="000C560D">
        <w:rPr>
          <w:rFonts w:cs="Arial"/>
        </w:rPr>
        <w:t>verifikuje mjere</w:t>
      </w:r>
    </w:p>
    <w:p w14:paraId="4BCCA40F" w14:textId="77777777" w:rsidR="006562C8" w:rsidRPr="000C560D" w:rsidRDefault="006562C8" w:rsidP="006562C8">
      <w:pPr>
        <w:pStyle w:val="osnovnitekst"/>
        <w:numPr>
          <w:ilvl w:val="0"/>
          <w:numId w:val="12"/>
        </w:numPr>
        <w:tabs>
          <w:tab w:val="clear" w:pos="720"/>
          <w:tab w:val="num" w:pos="1276"/>
        </w:tabs>
        <w:ind w:left="1276" w:hanging="283"/>
        <w:rPr>
          <w:rFonts w:cs="Arial"/>
        </w:rPr>
      </w:pPr>
      <w:r w:rsidRPr="000C560D">
        <w:rPr>
          <w:rFonts w:cs="Arial"/>
        </w:rPr>
        <w:t>nadzire proces</w:t>
      </w:r>
    </w:p>
    <w:p w14:paraId="04BEA0DB" w14:textId="1C0E0712" w:rsidR="006562C8" w:rsidRPr="000C560D" w:rsidRDefault="006562C8" w:rsidP="006562C8">
      <w:pPr>
        <w:pStyle w:val="osnovnitekst"/>
        <w:numPr>
          <w:ilvl w:val="0"/>
          <w:numId w:val="12"/>
        </w:numPr>
        <w:tabs>
          <w:tab w:val="clear" w:pos="720"/>
          <w:tab w:val="num" w:pos="1276"/>
        </w:tabs>
        <w:ind w:left="1276" w:hanging="283"/>
        <w:rPr>
          <w:rFonts w:cs="Arial"/>
        </w:rPr>
      </w:pPr>
      <w:r w:rsidRPr="000C560D">
        <w:rPr>
          <w:rFonts w:cs="Arial"/>
        </w:rPr>
        <w:t xml:space="preserve">odobrava zatvaranje </w:t>
      </w:r>
      <w:r w:rsidR="00F6634E">
        <w:rPr>
          <w:rFonts w:cs="Arial"/>
        </w:rPr>
        <w:t>mjere</w:t>
      </w:r>
    </w:p>
    <w:p w14:paraId="202D9706" w14:textId="77777777" w:rsidR="006562C8" w:rsidRPr="000C560D" w:rsidRDefault="006562C8" w:rsidP="006562C8">
      <w:pPr>
        <w:pStyle w:val="osnovnitekst"/>
        <w:rPr>
          <w:rFonts w:cs="Arial"/>
        </w:rPr>
      </w:pPr>
    </w:p>
    <w:p w14:paraId="10079421" w14:textId="77777777" w:rsidR="006562C8" w:rsidRPr="000C560D" w:rsidRDefault="006562C8" w:rsidP="006562C8">
      <w:pPr>
        <w:pStyle w:val="Heading1"/>
        <w:rPr>
          <w:rFonts w:cs="Arial"/>
        </w:rPr>
      </w:pPr>
      <w:bookmarkStart w:id="10" w:name="_Toc225777537"/>
      <w:bookmarkStart w:id="11" w:name="_Toc227059958"/>
      <w:r w:rsidRPr="000C560D">
        <w:rPr>
          <w:rFonts w:cs="Arial"/>
        </w:rPr>
        <w:t>KORACI RADA U APLIKACIJI</w:t>
      </w:r>
      <w:bookmarkEnd w:id="10"/>
      <w:bookmarkEnd w:id="11"/>
    </w:p>
    <w:p w14:paraId="0DCA6C64" w14:textId="3129C9C9" w:rsidR="006562C8" w:rsidRPr="000C560D" w:rsidRDefault="006562C8" w:rsidP="006562C8">
      <w:pPr>
        <w:pStyle w:val="osnovnitekst"/>
        <w:rPr>
          <w:rFonts w:cs="Arial"/>
        </w:rPr>
      </w:pPr>
      <w:r w:rsidRPr="000C560D">
        <w:rPr>
          <w:rFonts w:cs="Arial"/>
        </w:rPr>
        <w:t>Rad u Incident Management System aplikaciji odvija se kroz sljedeće korake:</w:t>
      </w:r>
    </w:p>
    <w:p w14:paraId="1F2CD4C2" w14:textId="7153CB24" w:rsidR="00382BFB" w:rsidRDefault="00382BFB" w:rsidP="006562C8">
      <w:pPr>
        <w:pStyle w:val="osnovnitekst"/>
        <w:numPr>
          <w:ilvl w:val="0"/>
          <w:numId w:val="26"/>
        </w:numPr>
        <w:tabs>
          <w:tab w:val="clear" w:pos="720"/>
          <w:tab w:val="num" w:pos="1418"/>
        </w:tabs>
        <w:ind w:left="1418" w:hanging="425"/>
        <w:rPr>
          <w:rFonts w:cs="Arial"/>
        </w:rPr>
      </w:pPr>
      <w:r>
        <w:rPr>
          <w:rFonts w:cs="Arial"/>
        </w:rPr>
        <w:t>Aplikaciji se</w:t>
      </w:r>
      <w:r w:rsidR="006562C8" w:rsidRPr="000C560D">
        <w:rPr>
          <w:rFonts w:cs="Arial"/>
        </w:rPr>
        <w:t xml:space="preserve"> pristupa </w:t>
      </w:r>
      <w:r w:rsidR="00A85CE6">
        <w:rPr>
          <w:rFonts w:cs="Arial"/>
        </w:rPr>
        <w:t xml:space="preserve">putem linka </w:t>
      </w:r>
      <w:hyperlink r:id="rId8" w:history="1">
        <w:r w:rsidR="00A85CE6" w:rsidRPr="00A85CE6">
          <w:rPr>
            <w:rStyle w:val="Hyperlink"/>
            <w:rFonts w:cs="Arial"/>
          </w:rPr>
          <w:t>http://ims.apps.sia/</w:t>
        </w:r>
      </w:hyperlink>
    </w:p>
    <w:p w14:paraId="29ACE6DC" w14:textId="42D0DAB9" w:rsidR="006562C8" w:rsidRPr="000C560D" w:rsidRDefault="00382BFB" w:rsidP="006562C8">
      <w:pPr>
        <w:pStyle w:val="osnovnitekst"/>
        <w:numPr>
          <w:ilvl w:val="0"/>
          <w:numId w:val="26"/>
        </w:numPr>
        <w:tabs>
          <w:tab w:val="clear" w:pos="720"/>
          <w:tab w:val="num" w:pos="1418"/>
        </w:tabs>
        <w:ind w:left="1418" w:hanging="425"/>
        <w:rPr>
          <w:rFonts w:cs="Arial"/>
        </w:rPr>
      </w:pPr>
      <w:r>
        <w:rPr>
          <w:rFonts w:cs="Arial"/>
        </w:rPr>
        <w:t>Koristnik unosi</w:t>
      </w:r>
      <w:r w:rsidR="006562C8" w:rsidRPr="000C560D">
        <w:rPr>
          <w:rFonts w:cs="Arial"/>
        </w:rPr>
        <w:t xml:space="preserve"> korisničko ime i lozink</w:t>
      </w:r>
      <w:r>
        <w:rPr>
          <w:rFonts w:cs="Arial"/>
        </w:rPr>
        <w:t>u</w:t>
      </w:r>
      <w:r w:rsidR="006562C8" w:rsidRPr="000C560D">
        <w:rPr>
          <w:rFonts w:cs="Arial"/>
        </w:rPr>
        <w:t>, ili</w:t>
      </w:r>
    </w:p>
    <w:p w14:paraId="6921580B" w14:textId="006CBBF5" w:rsidR="006562C8" w:rsidRPr="000C560D" w:rsidRDefault="006562C8" w:rsidP="006562C8">
      <w:pPr>
        <w:pStyle w:val="osnovnitekst"/>
        <w:numPr>
          <w:ilvl w:val="0"/>
          <w:numId w:val="26"/>
        </w:numPr>
        <w:tabs>
          <w:tab w:val="clear" w:pos="720"/>
          <w:tab w:val="num" w:pos="1418"/>
        </w:tabs>
        <w:ind w:left="1418" w:hanging="425"/>
        <w:rPr>
          <w:rFonts w:cs="Arial"/>
        </w:rPr>
      </w:pPr>
      <w:r w:rsidRPr="000C560D">
        <w:rPr>
          <w:rFonts w:cs="Arial"/>
        </w:rPr>
        <w:t xml:space="preserve">Ukoliko </w:t>
      </w:r>
      <w:r w:rsidR="00382BFB">
        <w:rPr>
          <w:rFonts w:cs="Arial"/>
        </w:rPr>
        <w:t xml:space="preserve">se </w:t>
      </w:r>
      <w:r w:rsidRPr="000C560D">
        <w:rPr>
          <w:rFonts w:cs="Arial"/>
        </w:rPr>
        <w:t xml:space="preserve">korisnik želi anonimno prijaviti, pristupa putem polja </w:t>
      </w:r>
      <w:r w:rsidR="00382BFB" w:rsidRPr="00382BFB">
        <w:rPr>
          <w:rFonts w:cs="Arial"/>
          <w:i/>
          <w:iCs/>
        </w:rPr>
        <w:t>A</w:t>
      </w:r>
      <w:r w:rsidRPr="00382BFB">
        <w:rPr>
          <w:rFonts w:cs="Arial"/>
          <w:i/>
          <w:iCs/>
        </w:rPr>
        <w:t>nonimna prijava bez logina</w:t>
      </w:r>
      <w:r w:rsidRPr="000C560D">
        <w:rPr>
          <w:rFonts w:cs="Arial"/>
        </w:rPr>
        <w:t>.</w:t>
      </w:r>
    </w:p>
    <w:p w14:paraId="3F3B7AD5" w14:textId="77777777" w:rsidR="006562C8" w:rsidRPr="000C560D" w:rsidRDefault="006562C8" w:rsidP="006562C8">
      <w:pPr>
        <w:pStyle w:val="isselectedend"/>
        <w:rPr>
          <w:rFonts w:ascii="Arial" w:hAnsi="Arial" w:cs="Arial"/>
          <w:lang w:val="bs-Latn-BA"/>
        </w:rPr>
      </w:pPr>
      <w:r w:rsidRPr="000C560D">
        <w:rPr>
          <w:rFonts w:ascii="Arial" w:hAnsi="Arial" w:cs="Arial"/>
          <w:noProof/>
          <w:lang w:val="bs-Latn-BA"/>
        </w:rPr>
        <w:drawing>
          <wp:inline distT="0" distB="0" distL="0" distR="0" wp14:anchorId="012CC70E" wp14:editId="13830895">
            <wp:extent cx="6120130" cy="3057525"/>
            <wp:effectExtent l="0" t="0" r="0" b="9525"/>
            <wp:docPr id="1996152383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2383" name="Picture 1" descr="Screens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93D" w14:textId="439C8750" w:rsidR="006562C8" w:rsidRPr="000C560D" w:rsidRDefault="006562C8" w:rsidP="006562C8"/>
    <w:p w14:paraId="34A92D86" w14:textId="77777777" w:rsidR="006562C8" w:rsidRPr="000C560D" w:rsidRDefault="006562C8" w:rsidP="006562C8">
      <w:pPr>
        <w:pStyle w:val="Heading2"/>
        <w:rPr>
          <w:rFonts w:cs="Arial"/>
        </w:rPr>
      </w:pPr>
      <w:r w:rsidRPr="000C560D">
        <w:rPr>
          <w:rFonts w:cs="Arial"/>
        </w:rPr>
        <w:lastRenderedPageBreak/>
        <w:t xml:space="preserve"> </w:t>
      </w:r>
      <w:bookmarkStart w:id="12" w:name="_Toc225777538"/>
      <w:bookmarkStart w:id="13" w:name="_Toc226976349"/>
      <w:bookmarkStart w:id="14" w:name="_Toc227059959"/>
      <w:r w:rsidRPr="000C560D">
        <w:rPr>
          <w:rFonts w:cs="Arial"/>
        </w:rPr>
        <w:t>Prijava u sistem</w:t>
      </w:r>
      <w:bookmarkEnd w:id="12"/>
      <w:bookmarkEnd w:id="13"/>
      <w:bookmarkEnd w:id="14"/>
    </w:p>
    <w:p w14:paraId="59444AE4" w14:textId="77777777" w:rsidR="006562C8" w:rsidRPr="000C560D" w:rsidRDefault="006562C8" w:rsidP="006E3DC7">
      <w:pPr>
        <w:pStyle w:val="isselectedend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Nakon uspješne prijave otvara se početna stranica (Dashboard).</w:t>
      </w:r>
    </w:p>
    <w:p w14:paraId="2BF9E52C" w14:textId="77777777" w:rsidR="006562C8" w:rsidRPr="000C560D" w:rsidRDefault="006562C8" w:rsidP="006562C8">
      <w:pPr>
        <w:pStyle w:val="isselectedend"/>
        <w:rPr>
          <w:rFonts w:ascii="Arial" w:hAnsi="Arial" w:cs="Arial"/>
          <w:lang w:val="bs-Latn-BA"/>
        </w:rPr>
      </w:pPr>
      <w:r w:rsidRPr="000C560D">
        <w:rPr>
          <w:rFonts w:ascii="Arial" w:hAnsi="Arial" w:cs="Arial"/>
          <w:noProof/>
          <w:lang w:val="bs-Latn-BA"/>
        </w:rPr>
        <w:drawing>
          <wp:inline distT="0" distB="0" distL="0" distR="0" wp14:anchorId="17CC2ABF" wp14:editId="24ECEFD5">
            <wp:extent cx="6120130" cy="3714750"/>
            <wp:effectExtent l="0" t="0" r="0" b="0"/>
            <wp:docPr id="180888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3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8262" w14:textId="77777777" w:rsidR="006562C8" w:rsidRPr="000C560D" w:rsidRDefault="006562C8" w:rsidP="006562C8"/>
    <w:p w14:paraId="2F6BA253" w14:textId="2500702A" w:rsidR="006562C8" w:rsidRPr="000C560D" w:rsidRDefault="006562C8" w:rsidP="006562C8">
      <w:pPr>
        <w:pStyle w:val="Heading2"/>
        <w:rPr>
          <w:rFonts w:cs="Arial"/>
        </w:rPr>
      </w:pPr>
      <w:r w:rsidRPr="000C560D">
        <w:rPr>
          <w:rFonts w:cs="Arial"/>
        </w:rPr>
        <w:t xml:space="preserve"> </w:t>
      </w:r>
      <w:bookmarkStart w:id="15" w:name="_Toc225777539"/>
      <w:bookmarkStart w:id="16" w:name="_Toc226976350"/>
      <w:bookmarkStart w:id="17" w:name="_Toc227059960"/>
      <w:r w:rsidRPr="000C560D">
        <w:rPr>
          <w:rFonts w:cs="Arial"/>
        </w:rPr>
        <w:t>Kreiranje prijave</w:t>
      </w:r>
      <w:bookmarkEnd w:id="15"/>
      <w:bookmarkEnd w:id="16"/>
      <w:bookmarkEnd w:id="17"/>
    </w:p>
    <w:p w14:paraId="4F3F10E2" w14:textId="77777777" w:rsidR="006562C8" w:rsidRPr="000C560D" w:rsidRDefault="006562C8" w:rsidP="006562C8">
      <w:pPr>
        <w:pStyle w:val="isselectedend"/>
        <w:spacing w:before="60" w:beforeAutospacing="0" w:after="60" w:afterAutospacing="0"/>
        <w:ind w:firstLine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Korisnik kreira novu prijavu unosom osnovnih podataka:</w:t>
      </w:r>
    </w:p>
    <w:p w14:paraId="417799EC" w14:textId="482D2752" w:rsidR="006562C8" w:rsidRPr="000C560D" w:rsidRDefault="006562C8" w:rsidP="006562C8">
      <w:pPr>
        <w:numPr>
          <w:ilvl w:val="0"/>
          <w:numId w:val="13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tip prijave</w:t>
      </w:r>
      <w:r w:rsidR="00936637">
        <w:rPr>
          <w:szCs w:val="20"/>
        </w:rPr>
        <w:t xml:space="preserve"> (slabost, događaj, incident</w:t>
      </w:r>
      <w:r w:rsidR="00761EA3">
        <w:rPr>
          <w:szCs w:val="20"/>
        </w:rPr>
        <w:t>, nesreća, ostalo</w:t>
      </w:r>
      <w:r w:rsidR="00936637">
        <w:rPr>
          <w:szCs w:val="20"/>
        </w:rPr>
        <w:t>)</w:t>
      </w:r>
    </w:p>
    <w:p w14:paraId="2458DB30" w14:textId="77777777" w:rsidR="006562C8" w:rsidRPr="000C560D" w:rsidRDefault="006562C8" w:rsidP="006562C8">
      <w:pPr>
        <w:numPr>
          <w:ilvl w:val="0"/>
          <w:numId w:val="13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opis problema</w:t>
      </w:r>
    </w:p>
    <w:p w14:paraId="7FDD7BDA" w14:textId="77777777" w:rsidR="006562C8" w:rsidRPr="000C560D" w:rsidRDefault="006562C8" w:rsidP="006562C8">
      <w:pPr>
        <w:numPr>
          <w:ilvl w:val="0"/>
          <w:numId w:val="13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prioritet</w:t>
      </w:r>
    </w:p>
    <w:p w14:paraId="6EE55BF8" w14:textId="77777777" w:rsidR="006562C8" w:rsidRPr="000C560D" w:rsidRDefault="006562C8" w:rsidP="006562C8">
      <w:pPr>
        <w:pStyle w:val="isselectedend"/>
        <w:tabs>
          <w:tab w:val="left" w:pos="567"/>
        </w:tabs>
        <w:spacing w:before="60" w:beforeAutospacing="0" w:after="60" w:afterAutospacing="0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0C560D">
        <w:rPr>
          <w:rFonts w:ascii="Arial" w:hAnsi="Arial" w:cs="Arial"/>
          <w:sz w:val="20"/>
          <w:szCs w:val="20"/>
          <w:lang w:val="bs-Latn-BA"/>
        </w:rPr>
        <w:tab/>
        <w:t>Nakon spremanja:</w:t>
      </w:r>
    </w:p>
    <w:p w14:paraId="70062A02" w14:textId="77777777" w:rsidR="006562C8" w:rsidRPr="000C560D" w:rsidRDefault="006562C8" w:rsidP="006562C8">
      <w:pPr>
        <w:numPr>
          <w:ilvl w:val="0"/>
          <w:numId w:val="14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 xml:space="preserve">prijava dobija status </w:t>
      </w:r>
      <w:r w:rsidRPr="000C560D">
        <w:rPr>
          <w:rStyle w:val="Strong"/>
          <w:szCs w:val="20"/>
        </w:rPr>
        <w:t>„Novi“</w:t>
      </w:r>
    </w:p>
    <w:p w14:paraId="378684BD" w14:textId="77777777" w:rsidR="006562C8" w:rsidRPr="000C560D" w:rsidRDefault="006562C8" w:rsidP="006562C8">
      <w:pPr>
        <w:numPr>
          <w:ilvl w:val="0"/>
          <w:numId w:val="14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evidentira se korisnik koji je kreirao prijavu</w:t>
      </w:r>
    </w:p>
    <w:p w14:paraId="3E9F23CC" w14:textId="77777777" w:rsidR="006562C8" w:rsidRPr="000C560D" w:rsidRDefault="006562C8" w:rsidP="006562C8">
      <w:pPr>
        <w:spacing w:before="100" w:beforeAutospacing="1" w:after="100" w:afterAutospacing="1"/>
      </w:pPr>
      <w:r w:rsidRPr="000C560D">
        <w:rPr>
          <w:noProof/>
        </w:rPr>
        <w:lastRenderedPageBreak/>
        <w:drawing>
          <wp:inline distT="0" distB="0" distL="0" distR="0" wp14:anchorId="5A965070" wp14:editId="30B97E98">
            <wp:extent cx="6120130" cy="2861945"/>
            <wp:effectExtent l="0" t="0" r="0" b="0"/>
            <wp:docPr id="1095290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902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1A7A" w14:textId="77777777" w:rsidR="006562C8" w:rsidRPr="000C560D" w:rsidRDefault="006562C8" w:rsidP="006562C8">
      <w:pPr>
        <w:spacing w:before="0" w:after="0"/>
      </w:pPr>
    </w:p>
    <w:p w14:paraId="2F5DC490" w14:textId="77777777" w:rsidR="006562C8" w:rsidRPr="000C560D" w:rsidRDefault="006562C8" w:rsidP="006562C8">
      <w:pPr>
        <w:pStyle w:val="Heading2"/>
        <w:rPr>
          <w:rFonts w:cs="Arial"/>
        </w:rPr>
      </w:pPr>
      <w:r w:rsidRPr="000C560D">
        <w:rPr>
          <w:rFonts w:cs="Arial"/>
        </w:rPr>
        <w:t xml:space="preserve"> </w:t>
      </w:r>
      <w:bookmarkStart w:id="18" w:name="_Toc225777540"/>
      <w:bookmarkStart w:id="19" w:name="_Toc226976351"/>
      <w:bookmarkStart w:id="20" w:name="_Toc227059961"/>
      <w:r w:rsidRPr="000C560D">
        <w:rPr>
          <w:rFonts w:cs="Arial"/>
        </w:rPr>
        <w:t>Pregled i obrada prijave</w:t>
      </w:r>
      <w:bookmarkEnd w:id="18"/>
      <w:bookmarkEnd w:id="19"/>
      <w:bookmarkEnd w:id="20"/>
    </w:p>
    <w:p w14:paraId="3B4AA719" w14:textId="77777777" w:rsidR="006562C8" w:rsidRPr="000C560D" w:rsidRDefault="006562C8" w:rsidP="006562C8">
      <w:pPr>
        <w:pStyle w:val="isselectedend"/>
        <w:spacing w:before="60" w:beforeAutospacing="0" w:after="60" w:afterAutospacing="0"/>
        <w:ind w:firstLine="360"/>
        <w:rPr>
          <w:rFonts w:ascii="Arial" w:hAnsi="Arial" w:cs="Arial"/>
          <w:lang w:val="bs-Latn-BA"/>
        </w:rPr>
      </w:pPr>
    </w:p>
    <w:p w14:paraId="39F93B4E" w14:textId="18BA0EB7" w:rsidR="006562C8" w:rsidRPr="000C560D" w:rsidRDefault="00710FFB" w:rsidP="006E3DC7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>
        <w:rPr>
          <w:rFonts w:ascii="Arial" w:hAnsi="Arial" w:cs="Arial"/>
          <w:sz w:val="20"/>
          <w:szCs w:val="20"/>
          <w:lang w:val="bs-Latn-BA"/>
        </w:rPr>
        <w:t>Odgovorna oso</w:t>
      </w:r>
      <w:r w:rsidR="00A26B49">
        <w:rPr>
          <w:rFonts w:ascii="Arial" w:hAnsi="Arial" w:cs="Arial"/>
          <w:sz w:val="20"/>
          <w:szCs w:val="20"/>
          <w:lang w:val="bs-Latn-BA"/>
        </w:rPr>
        <w:t>b</w:t>
      </w:r>
      <w:r>
        <w:rPr>
          <w:rFonts w:ascii="Arial" w:hAnsi="Arial" w:cs="Arial"/>
          <w:sz w:val="20"/>
          <w:szCs w:val="20"/>
          <w:lang w:val="bs-Latn-BA"/>
        </w:rPr>
        <w:t>a</w:t>
      </w:r>
      <w:r w:rsidR="006562C8" w:rsidRPr="000C560D">
        <w:rPr>
          <w:rFonts w:ascii="Arial" w:hAnsi="Arial" w:cs="Arial"/>
          <w:sz w:val="20"/>
          <w:szCs w:val="20"/>
          <w:lang w:val="bs-Latn-BA"/>
        </w:rPr>
        <w:t xml:space="preserve"> i</w:t>
      </w:r>
      <w:r>
        <w:rPr>
          <w:rFonts w:ascii="Arial" w:hAnsi="Arial" w:cs="Arial"/>
          <w:sz w:val="20"/>
          <w:szCs w:val="20"/>
          <w:lang w:val="bs-Latn-BA"/>
        </w:rPr>
        <w:t>/i</w:t>
      </w:r>
      <w:r w:rsidR="006562C8" w:rsidRPr="000C560D">
        <w:rPr>
          <w:rFonts w:ascii="Arial" w:hAnsi="Arial" w:cs="Arial"/>
          <w:sz w:val="20"/>
          <w:szCs w:val="20"/>
          <w:lang w:val="bs-Latn-BA"/>
        </w:rPr>
        <w:t xml:space="preserve">li </w:t>
      </w:r>
      <w:r>
        <w:rPr>
          <w:rFonts w:ascii="Arial" w:hAnsi="Arial" w:cs="Arial"/>
          <w:sz w:val="20"/>
          <w:szCs w:val="20"/>
          <w:lang w:val="bs-Latn-BA"/>
        </w:rPr>
        <w:t>vlasnik procesa</w:t>
      </w:r>
      <w:r w:rsidR="006562C8" w:rsidRPr="000C560D">
        <w:rPr>
          <w:rFonts w:ascii="Arial" w:hAnsi="Arial" w:cs="Arial"/>
          <w:sz w:val="20"/>
          <w:szCs w:val="20"/>
          <w:lang w:val="bs-Latn-BA"/>
        </w:rPr>
        <w:t xml:space="preserve"> otvara prijavu i vrši dalju obradu:</w:t>
      </w:r>
    </w:p>
    <w:p w14:paraId="2964F548" w14:textId="77777777" w:rsidR="006562C8" w:rsidRPr="000C560D" w:rsidRDefault="006562C8" w:rsidP="006562C8">
      <w:pPr>
        <w:numPr>
          <w:ilvl w:val="0"/>
          <w:numId w:val="15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pregled detalja</w:t>
      </w:r>
    </w:p>
    <w:p w14:paraId="21228BBF" w14:textId="77777777" w:rsidR="006562C8" w:rsidRPr="000C560D" w:rsidRDefault="006562C8" w:rsidP="006562C8">
      <w:pPr>
        <w:numPr>
          <w:ilvl w:val="0"/>
          <w:numId w:val="15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0C560D">
        <w:rPr>
          <w:szCs w:val="20"/>
        </w:rPr>
        <w:t>analiza problema</w:t>
      </w:r>
    </w:p>
    <w:p w14:paraId="537E34D1" w14:textId="77777777" w:rsidR="004164EC" w:rsidRDefault="006562C8" w:rsidP="00E03715">
      <w:pPr>
        <w:numPr>
          <w:ilvl w:val="0"/>
          <w:numId w:val="15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 w:rsidRPr="004164EC">
        <w:rPr>
          <w:szCs w:val="20"/>
        </w:rPr>
        <w:t>definisanje potrebnih mjera</w:t>
      </w:r>
    </w:p>
    <w:p w14:paraId="5867F6EF" w14:textId="1AE885C2" w:rsidR="006562C8" w:rsidRPr="00E03715" w:rsidRDefault="00E03715" w:rsidP="00E03715">
      <w:pPr>
        <w:numPr>
          <w:ilvl w:val="0"/>
          <w:numId w:val="15"/>
        </w:numPr>
        <w:tabs>
          <w:tab w:val="clear" w:pos="720"/>
          <w:tab w:val="num" w:pos="1276"/>
        </w:tabs>
        <w:spacing w:before="60" w:after="60"/>
        <w:ind w:left="1276" w:hanging="283"/>
        <w:rPr>
          <w:szCs w:val="20"/>
        </w:rPr>
      </w:pPr>
      <w:r>
        <w:rPr>
          <w:szCs w:val="20"/>
        </w:rPr>
        <w:t>mijenja s</w:t>
      </w:r>
      <w:r w:rsidR="006562C8" w:rsidRPr="004164EC">
        <w:rPr>
          <w:szCs w:val="20"/>
        </w:rPr>
        <w:t xml:space="preserve">tatus prijave </w:t>
      </w:r>
      <w:r>
        <w:rPr>
          <w:szCs w:val="20"/>
        </w:rPr>
        <w:t xml:space="preserve">(koji može biti: </w:t>
      </w:r>
      <w:r w:rsidRPr="00E03715">
        <w:t>u</w:t>
      </w:r>
      <w:r w:rsidR="006562C8" w:rsidRPr="00E03715">
        <w:t xml:space="preserve"> obradi</w:t>
      </w:r>
      <w:r w:rsidRPr="00E03715">
        <w:t>, proslijeđen, riješen, zatvoren)</w:t>
      </w:r>
    </w:p>
    <w:p w14:paraId="27791840" w14:textId="77777777" w:rsidR="006562C8" w:rsidRPr="000C560D" w:rsidRDefault="006562C8" w:rsidP="006562C8">
      <w:pPr>
        <w:pStyle w:val="isselectedend"/>
        <w:rPr>
          <w:rFonts w:ascii="Arial" w:hAnsi="Arial" w:cs="Arial"/>
          <w:lang w:val="bs-Latn-BA"/>
        </w:rPr>
      </w:pPr>
      <w:r w:rsidRPr="000C560D">
        <w:rPr>
          <w:rFonts w:ascii="Arial" w:hAnsi="Arial" w:cs="Arial"/>
          <w:noProof/>
          <w:lang w:val="bs-Latn-BA"/>
        </w:rPr>
        <w:drawing>
          <wp:inline distT="0" distB="0" distL="0" distR="0" wp14:anchorId="232F9064" wp14:editId="72C302F3">
            <wp:extent cx="6120130" cy="2253081"/>
            <wp:effectExtent l="0" t="0" r="0" b="0"/>
            <wp:docPr id="55869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0945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1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3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41887" w14:textId="77777777" w:rsidR="006562C8" w:rsidRPr="000C560D" w:rsidRDefault="006562C8" w:rsidP="006562C8">
      <w:pPr>
        <w:pStyle w:val="Heading3"/>
        <w:rPr>
          <w:rFonts w:cs="Arial"/>
        </w:rPr>
      </w:pPr>
      <w:bookmarkStart w:id="21" w:name="_Toc225777541"/>
      <w:bookmarkStart w:id="22" w:name="_Toc227059962"/>
      <w:r w:rsidRPr="000C560D">
        <w:rPr>
          <w:rFonts w:cs="Arial"/>
        </w:rPr>
        <w:t>Desni panel – Upravljanje prijavom / Accordion</w:t>
      </w:r>
      <w:bookmarkEnd w:id="21"/>
      <w:bookmarkEnd w:id="22"/>
    </w:p>
    <w:p w14:paraId="114DE59D" w14:textId="3DB522D4" w:rsidR="006562C8" w:rsidRDefault="006562C8" w:rsidP="006E3DC7">
      <w:pPr>
        <w:ind w:left="567"/>
        <w:rPr>
          <w:szCs w:val="20"/>
          <w:lang w:eastAsia="en-US"/>
        </w:rPr>
      </w:pPr>
      <w:r w:rsidRPr="000C560D">
        <w:rPr>
          <w:szCs w:val="20"/>
          <w:lang w:eastAsia="en-US"/>
        </w:rPr>
        <w:t xml:space="preserve">Na desnoj strani ekrana u prikazu detalja prijave nalazi se panel sa funkcionalnostima za upravljanje </w:t>
      </w:r>
      <w:r w:rsidR="00FE74B5">
        <w:rPr>
          <w:szCs w:val="20"/>
          <w:lang w:eastAsia="en-US"/>
        </w:rPr>
        <w:t>prijavom</w:t>
      </w:r>
      <w:r w:rsidRPr="000C560D">
        <w:rPr>
          <w:szCs w:val="20"/>
          <w:lang w:eastAsia="en-US"/>
        </w:rPr>
        <w:t xml:space="preserve">. Panel je organizovan u obliku </w:t>
      </w:r>
      <w:r w:rsidRPr="000C560D">
        <w:rPr>
          <w:b/>
          <w:bCs/>
          <w:szCs w:val="20"/>
          <w:lang w:eastAsia="en-US"/>
        </w:rPr>
        <w:t>accordion menija</w:t>
      </w:r>
      <w:r w:rsidRPr="000C560D">
        <w:rPr>
          <w:szCs w:val="20"/>
          <w:lang w:eastAsia="en-US"/>
        </w:rPr>
        <w:t>, gdje se svaki segment može proširiti ili sakriti klikom na njegov naziv. Ovaj panel omogućava korisnicima da upravljaju svim aspektima prijave bez napuštanja stranice detalja zapisa.</w:t>
      </w:r>
    </w:p>
    <w:p w14:paraId="746E612B" w14:textId="48ED1962" w:rsidR="006562C8" w:rsidRPr="000C560D" w:rsidRDefault="008E1B5C" w:rsidP="007B390F">
      <w:pPr>
        <w:ind w:left="567"/>
        <w:rPr>
          <w:szCs w:val="20"/>
          <w:lang w:eastAsia="en-US"/>
        </w:rPr>
      </w:pPr>
      <w:r>
        <w:rPr>
          <w:szCs w:val="20"/>
          <w:lang w:eastAsia="en-US"/>
        </w:rPr>
        <w:lastRenderedPageBreak/>
        <w:t>Opis polja panela upravljanja prijavom:</w:t>
      </w:r>
    </w:p>
    <w:p w14:paraId="4992A41C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1. PRIJAVITELJ</w:t>
      </w:r>
    </w:p>
    <w:p w14:paraId="5A29712D" w14:textId="69009EAC" w:rsidR="006562C8" w:rsidRPr="000C560D" w:rsidRDefault="006562C8" w:rsidP="006E3DC7">
      <w:pPr>
        <w:ind w:left="567"/>
        <w:rPr>
          <w:lang w:eastAsia="en-US"/>
        </w:rPr>
      </w:pPr>
      <w:r w:rsidRPr="000C560D">
        <w:rPr>
          <w:lang w:eastAsia="en-US"/>
        </w:rPr>
        <w:t>Ovaj dio prikazuje informacije o osobi koja je prijavila incident.</w:t>
      </w:r>
      <w:r w:rsidR="006E3DC7">
        <w:rPr>
          <w:lang w:eastAsia="en-US"/>
        </w:rPr>
        <w:t xml:space="preserve"> </w:t>
      </w:r>
      <w:r w:rsidRPr="000C560D">
        <w:rPr>
          <w:lang w:eastAsia="en-US"/>
        </w:rPr>
        <w:t>Sadrži ime i prezime, eventualno dodatne informacije o korisniku</w:t>
      </w:r>
      <w:r w:rsidR="007B390F">
        <w:rPr>
          <w:lang w:eastAsia="en-US"/>
        </w:rPr>
        <w:t xml:space="preserve"> (ukoliko prijava nije anonimna)</w:t>
      </w:r>
      <w:r w:rsidR="006E3DC7">
        <w:rPr>
          <w:lang w:eastAsia="en-US"/>
        </w:rPr>
        <w:t>.</w:t>
      </w:r>
    </w:p>
    <w:p w14:paraId="27D562BA" w14:textId="653B538A" w:rsidR="006562C8" w:rsidRPr="000C560D" w:rsidRDefault="006562C8" w:rsidP="00E66C70">
      <w:pPr>
        <w:ind w:left="567"/>
        <w:rPr>
          <w:lang w:eastAsia="en-US"/>
        </w:rPr>
      </w:pPr>
      <w:r w:rsidRPr="000C560D">
        <w:rPr>
          <w:lang w:eastAsia="en-US"/>
        </w:rPr>
        <w:t>Ova informacija služi za</w:t>
      </w:r>
      <w:r w:rsidR="00E66C70">
        <w:rPr>
          <w:lang w:eastAsia="en-US"/>
        </w:rPr>
        <w:t xml:space="preserve"> </w:t>
      </w:r>
      <w:r w:rsidRPr="000C560D">
        <w:rPr>
          <w:lang w:eastAsia="en-US"/>
        </w:rPr>
        <w:t xml:space="preserve">eventualnu komunikaciju </w:t>
      </w:r>
      <w:r w:rsidR="00E66C70">
        <w:rPr>
          <w:lang w:eastAsia="en-US"/>
        </w:rPr>
        <w:t xml:space="preserve">sa prijaviteljem </w:t>
      </w:r>
      <w:r w:rsidRPr="000C560D">
        <w:rPr>
          <w:lang w:eastAsia="en-US"/>
        </w:rPr>
        <w:t>i dodatno pojašnjenje prijave</w:t>
      </w:r>
      <w:r w:rsidR="00E66C70">
        <w:rPr>
          <w:lang w:eastAsia="en-US"/>
        </w:rPr>
        <w:t>.</w:t>
      </w:r>
    </w:p>
    <w:p w14:paraId="40394BC4" w14:textId="77777777" w:rsidR="006562C8" w:rsidRPr="000C560D" w:rsidRDefault="006562C8" w:rsidP="006E3DC7">
      <w:pPr>
        <w:ind w:left="567"/>
        <w:rPr>
          <w:lang w:eastAsia="en-US"/>
        </w:rPr>
      </w:pPr>
      <w:r w:rsidRPr="000C560D">
        <w:rPr>
          <w:lang w:eastAsia="en-US"/>
        </w:rPr>
        <w:t>Podaci o prijavitelju se automatski evidentiraju prilikom kreiranja prijave.</w:t>
      </w:r>
    </w:p>
    <w:p w14:paraId="711C8201" w14:textId="77777777" w:rsidR="006562C8" w:rsidRPr="000C560D" w:rsidRDefault="006562C8" w:rsidP="006562C8">
      <w:pPr>
        <w:ind w:left="709"/>
        <w:rPr>
          <w:lang w:eastAsia="en-US"/>
        </w:rPr>
      </w:pPr>
    </w:p>
    <w:p w14:paraId="6DB45E77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2. OBLAST</w:t>
      </w:r>
    </w:p>
    <w:p w14:paraId="753DB6BA" w14:textId="7E6E14E1" w:rsidR="006562C8" w:rsidRPr="000C560D" w:rsidRDefault="006562C8" w:rsidP="006E3DC7">
      <w:pPr>
        <w:ind w:left="567"/>
        <w:rPr>
          <w:lang w:eastAsia="en-US"/>
        </w:rPr>
      </w:pPr>
      <w:r w:rsidRPr="000C560D">
        <w:rPr>
          <w:lang w:eastAsia="en-US"/>
        </w:rPr>
        <w:t xml:space="preserve">Sekcija </w:t>
      </w:r>
      <w:r w:rsidRPr="000C560D">
        <w:rPr>
          <w:b/>
          <w:bCs/>
          <w:lang w:eastAsia="en-US"/>
        </w:rPr>
        <w:t>Oblast</w:t>
      </w:r>
      <w:r w:rsidRPr="000C560D">
        <w:rPr>
          <w:lang w:eastAsia="en-US"/>
        </w:rPr>
        <w:t xml:space="preserve"> definiše područje ili </w:t>
      </w:r>
      <w:r w:rsidR="00564C78">
        <w:rPr>
          <w:lang w:eastAsia="en-US"/>
        </w:rPr>
        <w:t>proces</w:t>
      </w:r>
      <w:r w:rsidRPr="000C560D">
        <w:rPr>
          <w:lang w:eastAsia="en-US"/>
        </w:rPr>
        <w:t xml:space="preserve"> na koji se prijava odnosi.</w:t>
      </w:r>
      <w:r w:rsidR="00361EE1">
        <w:rPr>
          <w:lang w:eastAsia="en-US"/>
        </w:rPr>
        <w:t xml:space="preserve"> </w:t>
      </w:r>
      <w:r w:rsidRPr="000C560D">
        <w:rPr>
          <w:lang w:eastAsia="en-US"/>
        </w:rPr>
        <w:t>Primjeri: operativni proces, IT sistem, sigurnosni incident,</w:t>
      </w:r>
      <w:r w:rsidR="00A70CB5">
        <w:rPr>
          <w:lang w:eastAsia="en-US"/>
        </w:rPr>
        <w:t xml:space="preserve"> infrastruk</w:t>
      </w:r>
      <w:r w:rsidR="007F6F12">
        <w:rPr>
          <w:lang w:eastAsia="en-US"/>
        </w:rPr>
        <w:t xml:space="preserve">tura, </w:t>
      </w:r>
      <w:r w:rsidRPr="000C560D">
        <w:rPr>
          <w:lang w:eastAsia="en-US"/>
        </w:rPr>
        <w:t>organizacijska oblast.</w:t>
      </w:r>
    </w:p>
    <w:p w14:paraId="5B97EA84" w14:textId="77777777" w:rsidR="006562C8" w:rsidRPr="000C560D" w:rsidRDefault="006562C8" w:rsidP="006562C8">
      <w:pPr>
        <w:ind w:left="709"/>
        <w:rPr>
          <w:lang w:eastAsia="en-US"/>
        </w:rPr>
      </w:pPr>
      <w:r w:rsidRPr="000C560D">
        <w:rPr>
          <w:lang w:eastAsia="en-US"/>
        </w:rPr>
        <w:t>Ova klasifikacija omogućava:</w:t>
      </w:r>
    </w:p>
    <w:p w14:paraId="6E0CA7FC" w14:textId="77777777" w:rsidR="006562C8" w:rsidRPr="000C560D" w:rsidRDefault="006562C8" w:rsidP="006562C8">
      <w:pPr>
        <w:numPr>
          <w:ilvl w:val="0"/>
          <w:numId w:val="19"/>
        </w:numPr>
        <w:tabs>
          <w:tab w:val="clear" w:pos="720"/>
          <w:tab w:val="num" w:pos="1276"/>
        </w:tabs>
        <w:ind w:left="1276" w:hanging="283"/>
        <w:rPr>
          <w:lang w:eastAsia="en-US"/>
        </w:rPr>
      </w:pPr>
      <w:r w:rsidRPr="000C560D">
        <w:rPr>
          <w:lang w:eastAsia="en-US"/>
        </w:rPr>
        <w:t>lakše filtriranje prijava</w:t>
      </w:r>
    </w:p>
    <w:p w14:paraId="76956D2C" w14:textId="77777777" w:rsidR="006562C8" w:rsidRPr="000C560D" w:rsidRDefault="006562C8" w:rsidP="006562C8">
      <w:pPr>
        <w:numPr>
          <w:ilvl w:val="0"/>
          <w:numId w:val="19"/>
        </w:numPr>
        <w:tabs>
          <w:tab w:val="clear" w:pos="720"/>
          <w:tab w:val="num" w:pos="1276"/>
        </w:tabs>
        <w:ind w:left="1276" w:hanging="283"/>
        <w:rPr>
          <w:lang w:eastAsia="en-US"/>
        </w:rPr>
      </w:pPr>
      <w:r w:rsidRPr="000C560D">
        <w:rPr>
          <w:lang w:eastAsia="en-US"/>
        </w:rPr>
        <w:t>statističku analizu incidenata</w:t>
      </w:r>
    </w:p>
    <w:p w14:paraId="5D8A3049" w14:textId="77777777" w:rsidR="006562C8" w:rsidRPr="000C560D" w:rsidRDefault="006562C8" w:rsidP="006562C8">
      <w:pPr>
        <w:numPr>
          <w:ilvl w:val="0"/>
          <w:numId w:val="19"/>
        </w:numPr>
        <w:tabs>
          <w:tab w:val="clear" w:pos="720"/>
          <w:tab w:val="num" w:pos="1276"/>
        </w:tabs>
        <w:ind w:left="1276" w:hanging="283"/>
        <w:rPr>
          <w:lang w:eastAsia="en-US"/>
        </w:rPr>
      </w:pPr>
      <w:r w:rsidRPr="000C560D">
        <w:rPr>
          <w:lang w:eastAsia="en-US"/>
        </w:rPr>
        <w:t>brže određivanje odgovorne osobe</w:t>
      </w:r>
    </w:p>
    <w:p w14:paraId="196B51BD" w14:textId="689D0539" w:rsidR="006562C8" w:rsidRDefault="00601E24" w:rsidP="00601E24">
      <w:pPr>
        <w:ind w:firstLine="720"/>
        <w:rPr>
          <w:lang w:eastAsia="en-US"/>
        </w:rPr>
      </w:pPr>
      <w:r>
        <w:rPr>
          <w:lang w:eastAsia="en-US"/>
        </w:rPr>
        <w:t>U</w:t>
      </w:r>
      <w:r w:rsidR="0065545F">
        <w:rPr>
          <w:lang w:eastAsia="en-US"/>
        </w:rPr>
        <w:t xml:space="preserve"> okviru ovog polja </w:t>
      </w:r>
      <w:r w:rsidR="009C693E">
        <w:rPr>
          <w:lang w:eastAsia="en-US"/>
        </w:rPr>
        <w:t>mo</w:t>
      </w:r>
      <w:r w:rsidR="0065545F">
        <w:rPr>
          <w:lang w:eastAsia="en-US"/>
        </w:rPr>
        <w:t>guće je promijeniti oblast prijave</w:t>
      </w:r>
      <w:r>
        <w:rPr>
          <w:lang w:eastAsia="en-US"/>
        </w:rPr>
        <w:t>.</w:t>
      </w:r>
    </w:p>
    <w:p w14:paraId="6C59AF44" w14:textId="77777777" w:rsidR="00601E24" w:rsidRPr="000C560D" w:rsidRDefault="00601E24" w:rsidP="00601E24">
      <w:pPr>
        <w:ind w:firstLine="720"/>
        <w:rPr>
          <w:lang w:eastAsia="en-US"/>
        </w:rPr>
      </w:pPr>
    </w:p>
    <w:p w14:paraId="452B84BE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3. UPRAVLJANJE ZAPISOM / POKRETANJE MJERE</w:t>
      </w:r>
    </w:p>
    <w:p w14:paraId="09B2FEAA" w14:textId="511819D3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 xml:space="preserve">Ova sekcija omogućava </w:t>
      </w:r>
      <w:r w:rsidR="00601E24">
        <w:rPr>
          <w:lang w:eastAsia="en-US"/>
        </w:rPr>
        <w:t>promjenu statusa kao i pokretanje</w:t>
      </w:r>
      <w:r w:rsidR="00246219">
        <w:rPr>
          <w:lang w:eastAsia="en-US"/>
        </w:rPr>
        <w:t xml:space="preserve"> mjera za </w:t>
      </w:r>
      <w:r w:rsidRPr="000C560D">
        <w:rPr>
          <w:lang w:eastAsia="en-US"/>
        </w:rPr>
        <w:t>ješavanje prijave.</w:t>
      </w:r>
      <w:r w:rsidR="007F6F12">
        <w:rPr>
          <w:lang w:eastAsia="en-US"/>
        </w:rPr>
        <w:t xml:space="preserve"> </w:t>
      </w:r>
      <w:r w:rsidRPr="000C560D">
        <w:rPr>
          <w:lang w:eastAsia="en-US"/>
        </w:rPr>
        <w:t xml:space="preserve">Korisnik može: </w:t>
      </w:r>
      <w:r w:rsidR="00246219">
        <w:rPr>
          <w:lang w:eastAsia="en-US"/>
        </w:rPr>
        <w:t xml:space="preserve">promijeniti status prijave, </w:t>
      </w:r>
      <w:r w:rsidRPr="000C560D">
        <w:rPr>
          <w:lang w:eastAsia="en-US"/>
        </w:rPr>
        <w:t>inicirati mjeru, odabrati tip mjere</w:t>
      </w:r>
      <w:r w:rsidR="00B27919">
        <w:rPr>
          <w:lang w:eastAsia="en-US"/>
        </w:rPr>
        <w:t xml:space="preserve"> u okviru koje će</w:t>
      </w:r>
      <w:r w:rsidRPr="000C560D">
        <w:rPr>
          <w:lang w:eastAsia="en-US"/>
        </w:rPr>
        <w:t xml:space="preserve"> definisati odgovornu osobu, postaviti rok za realizaciju.</w:t>
      </w:r>
    </w:p>
    <w:p w14:paraId="32E072EF" w14:textId="77777777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>Mjere predstavljaju konkretne aktivnosti koje se provode radi rješavanja incidenta ili sprječavanja njegovog ponavljanja. Postoje dvije vrste mjera: korektivne mjere i mjere za poboljšanje.</w:t>
      </w:r>
    </w:p>
    <w:p w14:paraId="67A616FC" w14:textId="77777777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 xml:space="preserve">Obaveze pokretanja i upravljanja mjerama definirane su procedurom Korektivne mjere.  </w:t>
      </w:r>
    </w:p>
    <w:p w14:paraId="69CCAB6B" w14:textId="77777777" w:rsidR="006562C8" w:rsidRPr="000C560D" w:rsidRDefault="006562C8" w:rsidP="006562C8">
      <w:pPr>
        <w:ind w:left="709"/>
        <w:rPr>
          <w:lang w:eastAsia="en-US"/>
        </w:rPr>
      </w:pPr>
    </w:p>
    <w:p w14:paraId="6BD91AF5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4. PRIORITET</w:t>
      </w:r>
    </w:p>
    <w:p w14:paraId="02EC2936" w14:textId="016A368C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 xml:space="preserve">Ova sekcija prikazuje </w:t>
      </w:r>
      <w:r w:rsidR="005701AF">
        <w:rPr>
          <w:lang w:eastAsia="en-US"/>
        </w:rPr>
        <w:t xml:space="preserve">izbor i/ili </w:t>
      </w:r>
      <w:r w:rsidRPr="000C560D">
        <w:rPr>
          <w:lang w:eastAsia="en-US"/>
        </w:rPr>
        <w:t>promjenu prioriteta prijave. Prioritet određuje hitnost rješavanja</w:t>
      </w:r>
      <w:r w:rsidR="00B563C9">
        <w:rPr>
          <w:lang w:eastAsia="en-US"/>
        </w:rPr>
        <w:t xml:space="preserve"> </w:t>
      </w:r>
      <w:r w:rsidRPr="000C560D">
        <w:rPr>
          <w:lang w:eastAsia="en-US"/>
        </w:rPr>
        <w:t xml:space="preserve">problema. </w:t>
      </w:r>
      <w:r w:rsidR="00733093">
        <w:rPr>
          <w:lang w:eastAsia="en-US"/>
        </w:rPr>
        <w:t>V</w:t>
      </w:r>
      <w:r w:rsidRPr="000C560D">
        <w:rPr>
          <w:lang w:eastAsia="en-US"/>
        </w:rPr>
        <w:t xml:space="preserve">rijednosti prioriteta mogu biti: </w:t>
      </w:r>
      <w:r w:rsidR="00733093">
        <w:rPr>
          <w:lang w:eastAsia="en-US"/>
        </w:rPr>
        <w:t xml:space="preserve">bez prioriteta, </w:t>
      </w:r>
      <w:r w:rsidRPr="000C560D">
        <w:rPr>
          <w:lang w:eastAsia="en-US"/>
        </w:rPr>
        <w:t xml:space="preserve">nizak, srednji, visok. </w:t>
      </w:r>
    </w:p>
    <w:p w14:paraId="38F5A800" w14:textId="77777777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>Prioritet utiče na:</w:t>
      </w:r>
    </w:p>
    <w:p w14:paraId="433AE85C" w14:textId="77777777" w:rsidR="006562C8" w:rsidRPr="000C560D" w:rsidRDefault="006562C8" w:rsidP="006562C8">
      <w:pPr>
        <w:numPr>
          <w:ilvl w:val="0"/>
          <w:numId w:val="20"/>
        </w:numPr>
        <w:ind w:left="1276" w:hanging="283"/>
        <w:rPr>
          <w:lang w:eastAsia="en-US"/>
        </w:rPr>
      </w:pPr>
      <w:r w:rsidRPr="000C560D">
        <w:rPr>
          <w:lang w:eastAsia="en-US"/>
        </w:rPr>
        <w:t>redoslijed obrade prijava</w:t>
      </w:r>
    </w:p>
    <w:p w14:paraId="45F0F287" w14:textId="77777777" w:rsidR="006562C8" w:rsidRPr="000C560D" w:rsidRDefault="006562C8" w:rsidP="006562C8">
      <w:pPr>
        <w:numPr>
          <w:ilvl w:val="0"/>
          <w:numId w:val="20"/>
        </w:numPr>
        <w:ind w:left="1276" w:hanging="283"/>
        <w:rPr>
          <w:lang w:eastAsia="en-US"/>
        </w:rPr>
      </w:pPr>
      <w:r w:rsidRPr="000C560D">
        <w:rPr>
          <w:lang w:eastAsia="en-US"/>
        </w:rPr>
        <w:t>brzinu reakcije tima za rješavanje</w:t>
      </w:r>
    </w:p>
    <w:p w14:paraId="1DE60102" w14:textId="77777777" w:rsidR="007F6F12" w:rsidRPr="000C560D" w:rsidRDefault="007F6F12" w:rsidP="007F6F12">
      <w:pPr>
        <w:ind w:left="1276"/>
        <w:rPr>
          <w:lang w:eastAsia="en-US"/>
        </w:rPr>
      </w:pPr>
    </w:p>
    <w:p w14:paraId="47950E78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5. VLASNICI PROCESA</w:t>
      </w:r>
    </w:p>
    <w:p w14:paraId="3C58DAE0" w14:textId="6D26DD9A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>Ovdje se definišu osobe odgovorne za proces na koji se prijava odnosi.</w:t>
      </w:r>
      <w:r w:rsidR="00285F6F">
        <w:rPr>
          <w:lang w:eastAsia="en-US"/>
        </w:rPr>
        <w:t xml:space="preserve"> </w:t>
      </w:r>
      <w:r w:rsidRPr="000C560D">
        <w:rPr>
          <w:lang w:eastAsia="en-US"/>
        </w:rPr>
        <w:t>Vlasnici procesa imaju zadatak da:</w:t>
      </w:r>
    </w:p>
    <w:p w14:paraId="34C5A612" w14:textId="37F947BC" w:rsidR="00CC6866" w:rsidRDefault="00CC6866" w:rsidP="00382BFB">
      <w:pPr>
        <w:numPr>
          <w:ilvl w:val="0"/>
          <w:numId w:val="20"/>
        </w:numPr>
        <w:spacing w:before="60" w:after="60"/>
        <w:ind w:left="1276" w:hanging="284"/>
        <w:rPr>
          <w:lang w:eastAsia="en-US"/>
        </w:rPr>
      </w:pPr>
      <w:r>
        <w:rPr>
          <w:lang w:eastAsia="en-US"/>
        </w:rPr>
        <w:t>utvrđuje način rješavanja prijave</w:t>
      </w:r>
    </w:p>
    <w:p w14:paraId="36CC8EC2" w14:textId="77777777" w:rsidR="00685DE6" w:rsidRPr="000C560D" w:rsidRDefault="00685DE6" w:rsidP="00382BFB">
      <w:pPr>
        <w:numPr>
          <w:ilvl w:val="0"/>
          <w:numId w:val="20"/>
        </w:numPr>
        <w:spacing w:before="60" w:after="60"/>
        <w:ind w:left="1276" w:hanging="284"/>
        <w:rPr>
          <w:lang w:eastAsia="en-US"/>
        </w:rPr>
      </w:pPr>
      <w:r w:rsidRPr="000C560D">
        <w:rPr>
          <w:lang w:eastAsia="en-US"/>
        </w:rPr>
        <w:t>nadgledaju obradu prijave</w:t>
      </w:r>
    </w:p>
    <w:p w14:paraId="1D80C9D2" w14:textId="77777777" w:rsidR="00CC6866" w:rsidRDefault="00CC6866" w:rsidP="00382BFB">
      <w:pPr>
        <w:numPr>
          <w:ilvl w:val="0"/>
          <w:numId w:val="20"/>
        </w:numPr>
        <w:spacing w:before="60" w:after="60"/>
        <w:ind w:left="1276" w:hanging="284"/>
        <w:rPr>
          <w:lang w:eastAsia="en-US"/>
        </w:rPr>
      </w:pPr>
      <w:r>
        <w:rPr>
          <w:lang w:eastAsia="en-US"/>
        </w:rPr>
        <w:t>pokreće potrebne mjere i prati realizaciju</w:t>
      </w:r>
    </w:p>
    <w:p w14:paraId="63744FF4" w14:textId="4C9608E3" w:rsidR="006562C8" w:rsidRPr="000C560D" w:rsidRDefault="00685DE6" w:rsidP="00382BFB">
      <w:pPr>
        <w:numPr>
          <w:ilvl w:val="0"/>
          <w:numId w:val="20"/>
        </w:numPr>
        <w:spacing w:before="60" w:after="60"/>
        <w:ind w:left="1276" w:hanging="284"/>
        <w:rPr>
          <w:lang w:eastAsia="en-US"/>
        </w:rPr>
      </w:pPr>
      <w:r>
        <w:rPr>
          <w:lang w:eastAsia="en-US"/>
        </w:rPr>
        <w:t>potvrđuju</w:t>
      </w:r>
      <w:r w:rsidR="006562C8" w:rsidRPr="000C560D">
        <w:rPr>
          <w:lang w:eastAsia="en-US"/>
        </w:rPr>
        <w:t xml:space="preserve"> završetak aktivnosti</w:t>
      </w:r>
    </w:p>
    <w:p w14:paraId="002C40DA" w14:textId="75DCE510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 xml:space="preserve">Ova funkcija omogućava jasno definisanje odgovornosti unutar </w:t>
      </w:r>
      <w:r w:rsidR="00037E7F">
        <w:rPr>
          <w:lang w:eastAsia="en-US"/>
        </w:rPr>
        <w:t>Društva</w:t>
      </w:r>
      <w:r w:rsidRPr="000C560D">
        <w:rPr>
          <w:lang w:eastAsia="en-US"/>
        </w:rPr>
        <w:t xml:space="preserve"> u skladu sa propisanim internim aktima</w:t>
      </w:r>
      <w:r w:rsidR="007F6F12">
        <w:rPr>
          <w:lang w:eastAsia="en-US"/>
        </w:rPr>
        <w:t>.</w:t>
      </w:r>
    </w:p>
    <w:p w14:paraId="41D3BDD8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lastRenderedPageBreak/>
        <w:t>6. TIM ZA RJEŠAVANJE PRIJAVE</w:t>
      </w:r>
    </w:p>
    <w:p w14:paraId="7326D517" w14:textId="62E8115D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 xml:space="preserve">Ova sekcija omogućava </w:t>
      </w:r>
      <w:r w:rsidR="00120DB9">
        <w:rPr>
          <w:lang w:eastAsia="en-US"/>
        </w:rPr>
        <w:t>dodijeljivanje</w:t>
      </w:r>
      <w:r w:rsidRPr="000C560D">
        <w:rPr>
          <w:lang w:eastAsia="en-US"/>
        </w:rPr>
        <w:t xml:space="preserve"> članova tima koji učestvuju u rješavanju </w:t>
      </w:r>
      <w:r w:rsidR="00037E7F">
        <w:rPr>
          <w:lang w:eastAsia="en-US"/>
        </w:rPr>
        <w:t>prijave</w:t>
      </w:r>
      <w:r w:rsidRPr="000C560D">
        <w:rPr>
          <w:lang w:eastAsia="en-US"/>
        </w:rPr>
        <w:t>. Članove tima dodaje vlasnik procesa. Dodavanjem članova tima omogućava se koordinacija rada, bolja komunikacija, zajedničko rješavanje problema.</w:t>
      </w:r>
      <w:r w:rsidR="00593598">
        <w:rPr>
          <w:lang w:eastAsia="en-US"/>
        </w:rPr>
        <w:t xml:space="preserve"> </w:t>
      </w:r>
      <w:r w:rsidR="00593598" w:rsidRPr="0070072E">
        <w:rPr>
          <w:lang w:eastAsia="en-US"/>
        </w:rPr>
        <w:t xml:space="preserve">Članovi tima dobivaju automatsku notifikaciju na email sa informaciju da su uključeni u tim za </w:t>
      </w:r>
      <w:r w:rsidR="00FD6511" w:rsidRPr="0070072E">
        <w:rPr>
          <w:lang w:eastAsia="en-US"/>
        </w:rPr>
        <w:t>rješavanje prijave.</w:t>
      </w:r>
    </w:p>
    <w:p w14:paraId="33C9DA74" w14:textId="77777777" w:rsidR="006562C8" w:rsidRPr="000C560D" w:rsidRDefault="006562C8" w:rsidP="006562C8">
      <w:pPr>
        <w:rPr>
          <w:lang w:eastAsia="en-US"/>
        </w:rPr>
      </w:pPr>
    </w:p>
    <w:p w14:paraId="61CE5ACC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7. MJERE</w:t>
      </w:r>
    </w:p>
    <w:p w14:paraId="447E28F7" w14:textId="08078D8D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 xml:space="preserve">Sekcija </w:t>
      </w:r>
      <w:r w:rsidRPr="000C560D">
        <w:rPr>
          <w:b/>
          <w:bCs/>
          <w:lang w:eastAsia="en-US"/>
        </w:rPr>
        <w:t>Mjere</w:t>
      </w:r>
      <w:r w:rsidRPr="000C560D">
        <w:rPr>
          <w:lang w:eastAsia="en-US"/>
        </w:rPr>
        <w:t xml:space="preserve"> prikazuje sve mjere vezane za konkretnu prijavu. Za svaku mjeru prikazani su: opis mjere, status, odgovorna osoba, rok realizacije</w:t>
      </w:r>
      <w:r w:rsidR="001E578A">
        <w:rPr>
          <w:lang w:eastAsia="en-US"/>
        </w:rPr>
        <w:t xml:space="preserve"> itd.</w:t>
      </w:r>
    </w:p>
    <w:p w14:paraId="36F651F0" w14:textId="1E2EC867" w:rsidR="006562C8" w:rsidRPr="000C560D" w:rsidRDefault="001E578A" w:rsidP="007F6F12">
      <w:pPr>
        <w:ind w:left="567"/>
        <w:rPr>
          <w:lang w:eastAsia="en-US"/>
        </w:rPr>
      </w:pPr>
      <w:r>
        <w:rPr>
          <w:lang w:eastAsia="en-US"/>
        </w:rPr>
        <w:t>Odgovorne osobe</w:t>
      </w:r>
      <w:r w:rsidR="006562C8" w:rsidRPr="000C560D">
        <w:rPr>
          <w:lang w:eastAsia="en-US"/>
        </w:rPr>
        <w:t xml:space="preserve"> mogu:</w:t>
      </w:r>
    </w:p>
    <w:p w14:paraId="22B24599" w14:textId="77777777" w:rsidR="006562C8" w:rsidRPr="000C560D" w:rsidRDefault="006562C8" w:rsidP="00382BFB">
      <w:pPr>
        <w:numPr>
          <w:ilvl w:val="0"/>
          <w:numId w:val="22"/>
        </w:numPr>
        <w:tabs>
          <w:tab w:val="clear" w:pos="720"/>
          <w:tab w:val="num" w:pos="1276"/>
        </w:tabs>
        <w:spacing w:before="60" w:after="60"/>
        <w:ind w:left="851" w:firstLine="142"/>
        <w:rPr>
          <w:lang w:eastAsia="en-US"/>
        </w:rPr>
      </w:pPr>
      <w:r w:rsidRPr="000C560D">
        <w:rPr>
          <w:lang w:eastAsia="en-US"/>
        </w:rPr>
        <w:t>dodavati nove mjere</w:t>
      </w:r>
    </w:p>
    <w:p w14:paraId="2C24B728" w14:textId="77777777" w:rsidR="006562C8" w:rsidRPr="000C560D" w:rsidRDefault="006562C8" w:rsidP="00382BFB">
      <w:pPr>
        <w:numPr>
          <w:ilvl w:val="0"/>
          <w:numId w:val="22"/>
        </w:numPr>
        <w:tabs>
          <w:tab w:val="clear" w:pos="720"/>
          <w:tab w:val="num" w:pos="1276"/>
        </w:tabs>
        <w:spacing w:before="60" w:after="60"/>
        <w:ind w:left="851" w:firstLine="142"/>
        <w:rPr>
          <w:lang w:eastAsia="en-US"/>
        </w:rPr>
      </w:pPr>
      <w:r w:rsidRPr="000C560D">
        <w:rPr>
          <w:lang w:eastAsia="en-US"/>
        </w:rPr>
        <w:t>pregledati postojeće mjere</w:t>
      </w:r>
    </w:p>
    <w:p w14:paraId="17933254" w14:textId="77777777" w:rsidR="006562C8" w:rsidRPr="000C560D" w:rsidRDefault="006562C8" w:rsidP="00382BFB">
      <w:pPr>
        <w:numPr>
          <w:ilvl w:val="0"/>
          <w:numId w:val="22"/>
        </w:numPr>
        <w:tabs>
          <w:tab w:val="clear" w:pos="720"/>
          <w:tab w:val="num" w:pos="1276"/>
        </w:tabs>
        <w:spacing w:before="60" w:after="60"/>
        <w:ind w:left="851" w:firstLine="142"/>
        <w:rPr>
          <w:lang w:eastAsia="en-US"/>
        </w:rPr>
      </w:pPr>
      <w:r w:rsidRPr="000C560D">
        <w:rPr>
          <w:lang w:eastAsia="en-US"/>
        </w:rPr>
        <w:t>ažurirati status mjera</w:t>
      </w:r>
    </w:p>
    <w:p w14:paraId="34A2BBAF" w14:textId="77777777" w:rsidR="006562C8" w:rsidRPr="000C560D" w:rsidRDefault="006562C8" w:rsidP="006562C8">
      <w:pPr>
        <w:ind w:left="851"/>
        <w:rPr>
          <w:lang w:eastAsia="en-US"/>
        </w:rPr>
      </w:pPr>
    </w:p>
    <w:p w14:paraId="6206EB09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8. DODAJ KOMENTAR</w:t>
      </w:r>
    </w:p>
    <w:p w14:paraId="7362A636" w14:textId="3926F74A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>Ova funkcija omogućava korisnicima da dodaju dodatne informacije ili napomene vezane za prijavu. Komentari mogu sadržavati: dodatna objašnjenja, rezultate analiza, informacije o toku rješavanja problema. Svi komentari ostaju evidentirani u sistemu i vidljivi su korisnicima koji imaju pristup prijavi.</w:t>
      </w:r>
    </w:p>
    <w:p w14:paraId="32296BE5" w14:textId="77777777" w:rsidR="007B47FA" w:rsidRPr="000C560D" w:rsidRDefault="007B47FA" w:rsidP="006562C8">
      <w:pPr>
        <w:ind w:left="851"/>
        <w:rPr>
          <w:lang w:eastAsia="en-US"/>
        </w:rPr>
      </w:pPr>
    </w:p>
    <w:p w14:paraId="2A8F5869" w14:textId="77777777" w:rsidR="006562C8" w:rsidRPr="000C560D" w:rsidRDefault="006562C8" w:rsidP="006562C8">
      <w:pPr>
        <w:ind w:left="72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9. OZNAČI KAO RIJEŠENO</w:t>
      </w:r>
    </w:p>
    <w:p w14:paraId="15097E55" w14:textId="7DF22771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 xml:space="preserve">Ova opcija se koristi kada su aktivnosti vezane za prijavu završene. Klikom na ovu opciju prijava dobija status </w:t>
      </w:r>
      <w:r w:rsidRPr="000C560D">
        <w:rPr>
          <w:b/>
          <w:bCs/>
          <w:lang w:eastAsia="en-US"/>
        </w:rPr>
        <w:t>R</w:t>
      </w:r>
      <w:r w:rsidR="00174501">
        <w:rPr>
          <w:b/>
          <w:bCs/>
          <w:lang w:eastAsia="en-US"/>
        </w:rPr>
        <w:t>i</w:t>
      </w:r>
      <w:r w:rsidRPr="000C560D">
        <w:rPr>
          <w:b/>
          <w:bCs/>
          <w:lang w:eastAsia="en-US"/>
        </w:rPr>
        <w:t>ješeno</w:t>
      </w:r>
      <w:r w:rsidRPr="000C560D">
        <w:rPr>
          <w:lang w:eastAsia="en-US"/>
        </w:rPr>
        <w:t>.</w:t>
      </w:r>
      <w:r w:rsidR="007F6F12">
        <w:rPr>
          <w:lang w:eastAsia="en-US"/>
        </w:rPr>
        <w:t xml:space="preserve"> </w:t>
      </w:r>
      <w:r w:rsidRPr="000C560D">
        <w:rPr>
          <w:lang w:eastAsia="en-US"/>
        </w:rPr>
        <w:t>Važno je napomenuti da:</w:t>
      </w:r>
    </w:p>
    <w:p w14:paraId="28403469" w14:textId="7CF56323" w:rsidR="006562C8" w:rsidRPr="000C560D" w:rsidRDefault="006562C8" w:rsidP="006562C8">
      <w:pPr>
        <w:numPr>
          <w:ilvl w:val="0"/>
          <w:numId w:val="23"/>
        </w:numPr>
        <w:ind w:left="1276" w:hanging="283"/>
        <w:rPr>
          <w:lang w:eastAsia="en-US"/>
        </w:rPr>
      </w:pPr>
      <w:r w:rsidRPr="000C560D">
        <w:rPr>
          <w:lang w:eastAsia="en-US"/>
        </w:rPr>
        <w:t>prijava još uvijek nije zatvorena</w:t>
      </w:r>
      <w:r w:rsidR="0028116C">
        <w:rPr>
          <w:lang w:eastAsia="en-US"/>
        </w:rPr>
        <w:t xml:space="preserve"> (ukoliko su pokrenute mjere)</w:t>
      </w:r>
    </w:p>
    <w:p w14:paraId="42275618" w14:textId="77777777" w:rsidR="006562C8" w:rsidRPr="000C560D" w:rsidRDefault="006562C8" w:rsidP="006562C8">
      <w:pPr>
        <w:numPr>
          <w:ilvl w:val="0"/>
          <w:numId w:val="23"/>
        </w:numPr>
        <w:ind w:left="1276" w:hanging="283"/>
        <w:rPr>
          <w:lang w:eastAsia="en-US"/>
        </w:rPr>
      </w:pPr>
      <w:r w:rsidRPr="000C560D">
        <w:rPr>
          <w:lang w:eastAsia="en-US"/>
        </w:rPr>
        <w:t>predstavlja završetak operativnih aktivnosti</w:t>
      </w:r>
    </w:p>
    <w:p w14:paraId="7A1EA82A" w14:textId="77777777" w:rsidR="006562C8" w:rsidRPr="000C560D" w:rsidRDefault="006562C8" w:rsidP="006562C8">
      <w:pPr>
        <w:ind w:left="1276"/>
        <w:rPr>
          <w:lang w:eastAsia="en-US"/>
        </w:rPr>
      </w:pPr>
    </w:p>
    <w:p w14:paraId="05263E1C" w14:textId="77777777" w:rsidR="006562C8" w:rsidRPr="000C560D" w:rsidRDefault="006562C8" w:rsidP="006562C8">
      <w:pPr>
        <w:ind w:left="360" w:firstLine="36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10. PRIVICI (PRILOG)</w:t>
      </w:r>
    </w:p>
    <w:p w14:paraId="27296C8C" w14:textId="77777777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lang w:eastAsia="en-US"/>
        </w:rPr>
        <w:t>Ova sekcija omogućava dodavanje i pregled datoteka vezanih za prijavu. Mogu se priložiti: slike, dokumenti, izvještaji, druge relevantne datoteke. Privici služe kao dodatna dokumentacija prijave.</w:t>
      </w:r>
    </w:p>
    <w:p w14:paraId="7B360F6C" w14:textId="77777777" w:rsidR="006562C8" w:rsidRPr="000C560D" w:rsidRDefault="006562C8" w:rsidP="006562C8">
      <w:pPr>
        <w:rPr>
          <w:lang w:eastAsia="en-US"/>
        </w:rPr>
      </w:pPr>
    </w:p>
    <w:p w14:paraId="63FA96E5" w14:textId="77777777" w:rsidR="006562C8" w:rsidRPr="000C560D" w:rsidRDefault="006562C8" w:rsidP="006562C8">
      <w:pPr>
        <w:ind w:left="360" w:firstLine="360"/>
        <w:rPr>
          <w:b/>
          <w:bCs/>
          <w:lang w:eastAsia="en-US"/>
        </w:rPr>
      </w:pPr>
      <w:r w:rsidRPr="000C560D">
        <w:rPr>
          <w:b/>
          <w:bCs/>
          <w:lang w:eastAsia="en-US"/>
        </w:rPr>
        <w:t>11. ZATVORI PRIJAVU</w:t>
      </w:r>
    </w:p>
    <w:p w14:paraId="1F7BC85A" w14:textId="2121E735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 xml:space="preserve">Opcija </w:t>
      </w:r>
      <w:r w:rsidRPr="000C560D">
        <w:rPr>
          <w:b/>
          <w:bCs/>
          <w:lang w:eastAsia="en-US"/>
        </w:rPr>
        <w:t>Zatvori prijavu</w:t>
      </w:r>
      <w:r w:rsidRPr="000C560D">
        <w:rPr>
          <w:lang w:eastAsia="en-US"/>
        </w:rPr>
        <w:t xml:space="preserve"> koristi se za formalno završavanje procesa obrade </w:t>
      </w:r>
      <w:r w:rsidR="00760AC3">
        <w:rPr>
          <w:lang w:eastAsia="en-US"/>
        </w:rPr>
        <w:t>prijave</w:t>
      </w:r>
      <w:r w:rsidRPr="000C560D">
        <w:rPr>
          <w:lang w:eastAsia="en-US"/>
        </w:rPr>
        <w:t xml:space="preserve">. Prije zatvaranja prijave potrebno je da sve mjere budu realizovane i </w:t>
      </w:r>
      <w:r w:rsidRPr="000C560D">
        <w:rPr>
          <w:b/>
          <w:bCs/>
          <w:lang w:eastAsia="en-US"/>
        </w:rPr>
        <w:t>verifikovane</w:t>
      </w:r>
      <w:r w:rsidRPr="000C560D">
        <w:rPr>
          <w:lang w:eastAsia="en-US"/>
        </w:rPr>
        <w:t xml:space="preserve">. </w:t>
      </w:r>
      <w:r w:rsidR="00340763">
        <w:rPr>
          <w:lang w:eastAsia="en-US"/>
        </w:rPr>
        <w:t>Zatvaranje prijave obavlja vlasnik procesa ukoliko nije bilo pokrenute mjere. Ukoliko je pokrenuta mjera</w:t>
      </w:r>
      <w:r w:rsidR="0057223C">
        <w:rPr>
          <w:lang w:eastAsia="en-US"/>
        </w:rPr>
        <w:t xml:space="preserve">, zatvaranje </w:t>
      </w:r>
      <w:r w:rsidR="004A2092">
        <w:rPr>
          <w:lang w:eastAsia="en-US"/>
        </w:rPr>
        <w:t>prijave</w:t>
      </w:r>
      <w:r w:rsidR="0057223C">
        <w:rPr>
          <w:lang w:eastAsia="en-US"/>
        </w:rPr>
        <w:t xml:space="preserve"> vrši </w:t>
      </w:r>
      <w:r w:rsidR="00402AF9">
        <w:rPr>
          <w:lang w:eastAsia="en-US"/>
        </w:rPr>
        <w:t>menadžer nakon verfikacije mjere.</w:t>
      </w:r>
    </w:p>
    <w:p w14:paraId="6AC1F385" w14:textId="3BFB7DA4" w:rsidR="006562C8" w:rsidRPr="000C560D" w:rsidRDefault="006562C8" w:rsidP="007F6F12">
      <w:pPr>
        <w:tabs>
          <w:tab w:val="left" w:pos="567"/>
        </w:tabs>
        <w:ind w:left="567"/>
        <w:rPr>
          <w:lang w:eastAsia="en-US"/>
        </w:rPr>
      </w:pPr>
      <w:r w:rsidRPr="000C560D">
        <w:rPr>
          <w:lang w:eastAsia="en-US"/>
        </w:rPr>
        <w:t>Nakon zatvaranja</w:t>
      </w:r>
      <w:r w:rsidR="004A2092">
        <w:rPr>
          <w:lang w:eastAsia="en-US"/>
        </w:rPr>
        <w:t xml:space="preserve"> prijave</w:t>
      </w:r>
      <w:r w:rsidRPr="000C560D">
        <w:rPr>
          <w:lang w:eastAsia="en-US"/>
        </w:rPr>
        <w:t>:</w:t>
      </w:r>
    </w:p>
    <w:p w14:paraId="2DA81274" w14:textId="77777777" w:rsidR="006562C8" w:rsidRPr="000C560D" w:rsidRDefault="006562C8" w:rsidP="00382BFB">
      <w:pPr>
        <w:numPr>
          <w:ilvl w:val="0"/>
          <w:numId w:val="24"/>
        </w:numPr>
        <w:tabs>
          <w:tab w:val="clear" w:pos="720"/>
          <w:tab w:val="left" w:pos="1276"/>
        </w:tabs>
        <w:spacing w:before="60" w:after="60"/>
        <w:ind w:left="1276" w:hanging="284"/>
        <w:rPr>
          <w:lang w:eastAsia="en-US"/>
        </w:rPr>
      </w:pPr>
      <w:r w:rsidRPr="000C560D">
        <w:rPr>
          <w:lang w:eastAsia="en-US"/>
        </w:rPr>
        <w:t>prijava se smatra završenom</w:t>
      </w:r>
    </w:p>
    <w:p w14:paraId="23D8BD84" w14:textId="77777777" w:rsidR="006562C8" w:rsidRPr="000C560D" w:rsidRDefault="006562C8" w:rsidP="00382BFB">
      <w:pPr>
        <w:numPr>
          <w:ilvl w:val="0"/>
          <w:numId w:val="24"/>
        </w:numPr>
        <w:tabs>
          <w:tab w:val="clear" w:pos="720"/>
          <w:tab w:val="left" w:pos="1276"/>
        </w:tabs>
        <w:spacing w:before="60" w:after="60"/>
        <w:ind w:left="1276" w:hanging="284"/>
        <w:rPr>
          <w:lang w:eastAsia="en-US"/>
        </w:rPr>
      </w:pPr>
      <w:r w:rsidRPr="000C560D">
        <w:rPr>
          <w:lang w:eastAsia="en-US"/>
        </w:rPr>
        <w:t>ostaje u sistemu kao evidencija</w:t>
      </w:r>
    </w:p>
    <w:p w14:paraId="4CEB2E78" w14:textId="77777777" w:rsidR="006562C8" w:rsidRPr="000C560D" w:rsidRDefault="006562C8" w:rsidP="00382BFB">
      <w:pPr>
        <w:numPr>
          <w:ilvl w:val="0"/>
          <w:numId w:val="24"/>
        </w:numPr>
        <w:tabs>
          <w:tab w:val="clear" w:pos="720"/>
          <w:tab w:val="left" w:pos="1276"/>
        </w:tabs>
        <w:spacing w:before="60" w:after="60"/>
        <w:ind w:left="1276" w:hanging="284"/>
        <w:rPr>
          <w:lang w:eastAsia="en-US"/>
        </w:rPr>
      </w:pPr>
      <w:r w:rsidRPr="000C560D">
        <w:rPr>
          <w:lang w:eastAsia="en-US"/>
        </w:rPr>
        <w:t>više se ne može mijenjati.</w:t>
      </w:r>
    </w:p>
    <w:p w14:paraId="0F2D8512" w14:textId="77777777" w:rsidR="00382BFB" w:rsidRDefault="00382BFB" w:rsidP="007F6F12">
      <w:pPr>
        <w:ind w:left="567"/>
        <w:rPr>
          <w:b/>
          <w:bCs/>
          <w:lang w:eastAsia="en-US"/>
        </w:rPr>
      </w:pPr>
    </w:p>
    <w:p w14:paraId="7562904D" w14:textId="1CFF74B8" w:rsidR="006562C8" w:rsidRPr="000C560D" w:rsidRDefault="006562C8" w:rsidP="007F6F12">
      <w:pPr>
        <w:ind w:left="567"/>
        <w:rPr>
          <w:lang w:eastAsia="en-US"/>
        </w:rPr>
      </w:pPr>
      <w:r w:rsidRPr="000C560D">
        <w:rPr>
          <w:b/>
          <w:bCs/>
          <w:lang w:eastAsia="en-US"/>
        </w:rPr>
        <w:t xml:space="preserve">NAPOMENA: </w:t>
      </w:r>
      <w:r w:rsidRPr="000C560D">
        <w:rPr>
          <w:lang w:eastAsia="en-US"/>
        </w:rPr>
        <w:t>Accordion panel omogućava brz pristup svim funkcijama upravljanja prijavom bez potrebe za otvaranjem dodatnih stranica. Sve promjene izvršene kroz ovaj panel automatski se evidentiraju u sistemu kroz aktivnosti.</w:t>
      </w:r>
    </w:p>
    <w:p w14:paraId="73D6DCFE" w14:textId="311B0641" w:rsidR="006562C8" w:rsidRPr="000C560D" w:rsidRDefault="006562C8" w:rsidP="006562C8">
      <w:pPr>
        <w:pStyle w:val="Heading2"/>
        <w:rPr>
          <w:rFonts w:cs="Arial"/>
        </w:rPr>
      </w:pPr>
      <w:r w:rsidRPr="000C560D">
        <w:rPr>
          <w:rFonts w:cs="Arial"/>
        </w:rPr>
        <w:lastRenderedPageBreak/>
        <w:t xml:space="preserve"> </w:t>
      </w:r>
      <w:bookmarkStart w:id="23" w:name="_Toc225777542"/>
      <w:bookmarkStart w:id="24" w:name="_Toc226976352"/>
      <w:bookmarkStart w:id="25" w:name="_Toc227059963"/>
      <w:r w:rsidR="005F6463">
        <w:rPr>
          <w:rFonts w:cs="Arial"/>
        </w:rPr>
        <w:t>Pokretanje</w:t>
      </w:r>
      <w:r w:rsidRPr="000C560D">
        <w:rPr>
          <w:rFonts w:cs="Arial"/>
        </w:rPr>
        <w:t xml:space="preserve"> mjera</w:t>
      </w:r>
      <w:bookmarkEnd w:id="23"/>
      <w:bookmarkEnd w:id="24"/>
      <w:bookmarkEnd w:id="25"/>
    </w:p>
    <w:p w14:paraId="14E8E9D2" w14:textId="72F19E1D" w:rsidR="006562C8" w:rsidRPr="000C560D" w:rsidRDefault="006562C8" w:rsidP="007F6F12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Ukoliko je za prijavu potrebno pokretanje mjere</w:t>
      </w:r>
      <w:r w:rsidR="007F6F12">
        <w:rPr>
          <w:rFonts w:ascii="Arial" w:hAnsi="Arial" w:cs="Arial"/>
          <w:sz w:val="20"/>
          <w:szCs w:val="20"/>
          <w:lang w:val="bs-Latn-BA"/>
        </w:rPr>
        <w:t>:</w:t>
      </w:r>
    </w:p>
    <w:p w14:paraId="465EE658" w14:textId="1B6F4491" w:rsidR="006562C8" w:rsidRPr="000C560D" w:rsidRDefault="006562C8" w:rsidP="007F6F12">
      <w:pPr>
        <w:numPr>
          <w:ilvl w:val="0"/>
          <w:numId w:val="16"/>
        </w:numPr>
        <w:spacing w:before="60" w:after="60"/>
        <w:ind w:left="1276" w:hanging="283"/>
      </w:pPr>
      <w:r w:rsidRPr="000C560D">
        <w:t>unosi se opis mjere</w:t>
      </w:r>
      <w:r w:rsidR="008B4A17">
        <w:t xml:space="preserve"> (ukoliko automatski nije povučen iz opisa prijave)</w:t>
      </w:r>
    </w:p>
    <w:p w14:paraId="41B79BA1" w14:textId="32011542" w:rsidR="006562C8" w:rsidRPr="000C560D" w:rsidRDefault="006562C8" w:rsidP="007F6F12">
      <w:pPr>
        <w:numPr>
          <w:ilvl w:val="0"/>
          <w:numId w:val="16"/>
        </w:numPr>
        <w:spacing w:before="60" w:after="60"/>
        <w:ind w:left="1276" w:hanging="283"/>
      </w:pPr>
      <w:r w:rsidRPr="000C560D">
        <w:t xml:space="preserve">određuje </w:t>
      </w:r>
      <w:r w:rsidR="008B4A17">
        <w:t>vrsta</w:t>
      </w:r>
      <w:r w:rsidRPr="000C560D">
        <w:t xml:space="preserve"> (korektivna ili mjera poboljšanja)</w:t>
      </w:r>
    </w:p>
    <w:p w14:paraId="3BDA4B47" w14:textId="77777777" w:rsidR="006562C8" w:rsidRPr="000C560D" w:rsidRDefault="006562C8" w:rsidP="007F6F12">
      <w:pPr>
        <w:numPr>
          <w:ilvl w:val="0"/>
          <w:numId w:val="16"/>
        </w:numPr>
        <w:spacing w:before="60" w:after="60"/>
        <w:ind w:left="1276" w:hanging="283"/>
      </w:pPr>
      <w:r w:rsidRPr="000C560D">
        <w:t>dodjeljuje se odgovorna osoba</w:t>
      </w:r>
    </w:p>
    <w:p w14:paraId="4086A9D3" w14:textId="78687AB7" w:rsidR="006562C8" w:rsidRPr="000C560D" w:rsidRDefault="008B4A17" w:rsidP="007F6F12">
      <w:pPr>
        <w:numPr>
          <w:ilvl w:val="0"/>
          <w:numId w:val="16"/>
        </w:numPr>
        <w:spacing w:before="60" w:after="60"/>
        <w:ind w:left="1276" w:hanging="283"/>
      </w:pPr>
      <w:r>
        <w:t>definiše</w:t>
      </w:r>
      <w:r w:rsidR="006562C8" w:rsidRPr="000C560D">
        <w:t xml:space="preserve"> se rok</w:t>
      </w:r>
      <w:r w:rsidR="00301EB6">
        <w:t xml:space="preserve"> i ostali potrebni podaci.</w:t>
      </w:r>
    </w:p>
    <w:p w14:paraId="092DE4FD" w14:textId="77777777" w:rsidR="006562C8" w:rsidRPr="000C560D" w:rsidRDefault="006562C8" w:rsidP="007F6F12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Jedna prijava može imati više mjera.</w:t>
      </w:r>
    </w:p>
    <w:p w14:paraId="40B66F83" w14:textId="77777777" w:rsidR="006562C8" w:rsidRPr="000C560D" w:rsidRDefault="006562C8" w:rsidP="006562C8">
      <w:pPr>
        <w:pStyle w:val="isselectedend"/>
        <w:rPr>
          <w:rFonts w:ascii="Arial" w:hAnsi="Arial" w:cs="Arial"/>
          <w:lang w:val="bs-Latn-BA"/>
        </w:rPr>
      </w:pPr>
      <w:r w:rsidRPr="000C560D">
        <w:rPr>
          <w:rFonts w:ascii="Arial" w:hAnsi="Arial" w:cs="Arial"/>
          <w:noProof/>
          <w:lang w:val="bs-Latn-BA"/>
        </w:rPr>
        <w:drawing>
          <wp:inline distT="0" distB="0" distL="0" distR="0" wp14:anchorId="3E550E14" wp14:editId="3724B3ED">
            <wp:extent cx="5933422" cy="2786332"/>
            <wp:effectExtent l="0" t="0" r="0" b="0"/>
            <wp:docPr id="1162679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95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838" cy="279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D7DF" w14:textId="7DD187B1" w:rsidR="006562C8" w:rsidRPr="000C560D" w:rsidRDefault="00AF143D" w:rsidP="006562C8">
      <w:pPr>
        <w:pStyle w:val="Heading2"/>
        <w:rPr>
          <w:rFonts w:cs="Arial"/>
        </w:rPr>
      </w:pPr>
      <w:bookmarkStart w:id="26" w:name="_Toc225777543"/>
      <w:bookmarkStart w:id="27" w:name="_Toc226976353"/>
      <w:bookmarkStart w:id="28" w:name="_Toc227059964"/>
      <w:r>
        <w:rPr>
          <w:rFonts w:cs="Arial"/>
        </w:rPr>
        <w:t>Implementacija</w:t>
      </w:r>
      <w:r w:rsidR="006562C8" w:rsidRPr="000C560D">
        <w:rPr>
          <w:rFonts w:cs="Arial"/>
        </w:rPr>
        <w:t xml:space="preserve"> mjera</w:t>
      </w:r>
      <w:bookmarkEnd w:id="26"/>
      <w:bookmarkEnd w:id="27"/>
      <w:bookmarkEnd w:id="28"/>
    </w:p>
    <w:p w14:paraId="19C65357" w14:textId="77777777" w:rsidR="006562C8" w:rsidRPr="000C560D" w:rsidRDefault="006562C8" w:rsidP="007F6F12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Odgovorne osobe koje rade na realizaciji dodijeljenih mjera:</w:t>
      </w:r>
    </w:p>
    <w:p w14:paraId="6877F576" w14:textId="77777777" w:rsidR="006562C8" w:rsidRDefault="006562C8" w:rsidP="002E4DFC">
      <w:pPr>
        <w:numPr>
          <w:ilvl w:val="0"/>
          <w:numId w:val="17"/>
        </w:numPr>
        <w:tabs>
          <w:tab w:val="left" w:pos="1276"/>
        </w:tabs>
        <w:spacing w:before="60" w:after="60"/>
        <w:ind w:left="851" w:firstLine="142"/>
      </w:pPr>
      <w:r w:rsidRPr="000C560D">
        <w:t>izvršavaju potrebne aktivnosti</w:t>
      </w:r>
    </w:p>
    <w:p w14:paraId="55B4861E" w14:textId="77777777" w:rsidR="009768C8" w:rsidRPr="000C560D" w:rsidRDefault="009768C8" w:rsidP="009768C8">
      <w:pPr>
        <w:numPr>
          <w:ilvl w:val="0"/>
          <w:numId w:val="17"/>
        </w:numPr>
        <w:tabs>
          <w:tab w:val="left" w:pos="1276"/>
        </w:tabs>
        <w:spacing w:before="60" w:after="60"/>
        <w:ind w:left="851" w:firstLine="142"/>
      </w:pPr>
      <w:r>
        <w:t>unose datum implementacije</w:t>
      </w:r>
    </w:p>
    <w:p w14:paraId="4505A61E" w14:textId="40147FDB" w:rsidR="003003DB" w:rsidRDefault="003003DB" w:rsidP="002E4DFC">
      <w:pPr>
        <w:numPr>
          <w:ilvl w:val="0"/>
          <w:numId w:val="17"/>
        </w:numPr>
        <w:tabs>
          <w:tab w:val="left" w:pos="1276"/>
        </w:tabs>
        <w:spacing w:before="60" w:after="60"/>
        <w:ind w:left="851" w:firstLine="142"/>
      </w:pPr>
      <w:r>
        <w:t>upload</w:t>
      </w:r>
      <w:r w:rsidR="009768C8">
        <w:t>-ju</w:t>
      </w:r>
      <w:r>
        <w:t xml:space="preserve"> </w:t>
      </w:r>
      <w:r w:rsidR="009768C8">
        <w:t>dokaze o implementaciji</w:t>
      </w:r>
    </w:p>
    <w:p w14:paraId="2D62F0C5" w14:textId="77777777" w:rsidR="0019699A" w:rsidRDefault="0019699A" w:rsidP="00FA73D3">
      <w:pPr>
        <w:spacing w:before="60" w:after="60"/>
        <w:rPr>
          <w:noProof/>
        </w:rPr>
      </w:pPr>
    </w:p>
    <w:p w14:paraId="39E741D1" w14:textId="36776B55" w:rsidR="008627D7" w:rsidRPr="000C560D" w:rsidRDefault="002E3A62" w:rsidP="000969FF">
      <w:pPr>
        <w:spacing w:before="60" w:after="60"/>
        <w:ind w:left="720"/>
      </w:pPr>
      <w:r w:rsidRPr="000C560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1C7F32" wp14:editId="3BEC62DF">
            <wp:simplePos x="1362075" y="1743075"/>
            <wp:positionH relativeFrom="margin">
              <wp:align>left</wp:align>
            </wp:positionH>
            <wp:positionV relativeFrom="margin">
              <wp:align>top</wp:align>
            </wp:positionV>
            <wp:extent cx="6120130" cy="2866390"/>
            <wp:effectExtent l="0" t="0" r="0" b="0"/>
            <wp:wrapSquare wrapText="bothSides"/>
            <wp:docPr id="905066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6249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F1F94" w14:textId="33BAA8D4" w:rsidR="007D5A81" w:rsidRPr="007D5A81" w:rsidRDefault="007D5A81" w:rsidP="007D5A81">
      <w:pPr>
        <w:rPr>
          <w:lang w:eastAsia="en-US"/>
        </w:rPr>
      </w:pPr>
      <w:bookmarkStart w:id="29" w:name="_Toc225777544"/>
      <w:bookmarkStart w:id="30" w:name="_Toc226976354"/>
    </w:p>
    <w:p w14:paraId="77D4B9B3" w14:textId="1F024E02" w:rsidR="008627D7" w:rsidRPr="000C560D" w:rsidRDefault="008627D7" w:rsidP="008627D7">
      <w:pPr>
        <w:pStyle w:val="Heading2"/>
        <w:rPr>
          <w:rFonts w:cs="Arial"/>
        </w:rPr>
      </w:pPr>
      <w:bookmarkStart w:id="31" w:name="_Toc227059965"/>
      <w:r w:rsidRPr="000C560D">
        <w:rPr>
          <w:rFonts w:cs="Arial"/>
        </w:rPr>
        <w:t>Verifikacija mjera</w:t>
      </w:r>
      <w:bookmarkEnd w:id="29"/>
      <w:bookmarkEnd w:id="30"/>
      <w:bookmarkEnd w:id="31"/>
    </w:p>
    <w:p w14:paraId="36E512DF" w14:textId="7EB8B37C" w:rsidR="008627D7" w:rsidRPr="000C560D" w:rsidRDefault="008627D7" w:rsidP="00EE5784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Nakon što je mjera realizovana, o</w:t>
      </w:r>
      <w:r w:rsidR="00974258">
        <w:rPr>
          <w:rFonts w:ascii="Arial" w:hAnsi="Arial" w:cs="Arial"/>
          <w:sz w:val="20"/>
          <w:szCs w:val="20"/>
          <w:lang w:val="bs-Latn-BA"/>
        </w:rPr>
        <w:t>dgovorn</w:t>
      </w:r>
      <w:r w:rsidR="001F7118">
        <w:rPr>
          <w:rFonts w:ascii="Arial" w:hAnsi="Arial" w:cs="Arial"/>
          <w:sz w:val="20"/>
          <w:szCs w:val="20"/>
          <w:lang w:val="bs-Latn-BA"/>
        </w:rPr>
        <w:t>a</w:t>
      </w:r>
      <w:r w:rsidRPr="000C560D">
        <w:rPr>
          <w:rFonts w:ascii="Arial" w:hAnsi="Arial" w:cs="Arial"/>
          <w:sz w:val="20"/>
          <w:szCs w:val="20"/>
          <w:lang w:val="bs-Latn-BA"/>
        </w:rPr>
        <w:t xml:space="preserve"> osoba </w:t>
      </w:r>
      <w:r w:rsidR="00974258">
        <w:rPr>
          <w:rFonts w:ascii="Arial" w:hAnsi="Arial" w:cs="Arial"/>
          <w:sz w:val="20"/>
          <w:szCs w:val="20"/>
          <w:lang w:val="bs-Latn-BA"/>
        </w:rPr>
        <w:t xml:space="preserve">(menadžer) </w:t>
      </w:r>
      <w:r w:rsidRPr="000C560D">
        <w:rPr>
          <w:rFonts w:ascii="Arial" w:hAnsi="Arial" w:cs="Arial"/>
          <w:sz w:val="20"/>
          <w:szCs w:val="20"/>
          <w:lang w:val="bs-Latn-BA"/>
        </w:rPr>
        <w:t>vrši verifikaciju:</w:t>
      </w:r>
    </w:p>
    <w:p w14:paraId="0D11BED2" w14:textId="4B7832A0" w:rsidR="008627D7" w:rsidRPr="000C560D" w:rsidRDefault="008627D7" w:rsidP="008627D7">
      <w:pPr>
        <w:numPr>
          <w:ilvl w:val="0"/>
          <w:numId w:val="27"/>
        </w:numPr>
        <w:tabs>
          <w:tab w:val="clear" w:pos="720"/>
          <w:tab w:val="num" w:pos="1276"/>
        </w:tabs>
        <w:spacing w:before="60" w:after="60"/>
        <w:ind w:left="1276" w:hanging="283"/>
      </w:pPr>
      <w:r w:rsidRPr="000C560D">
        <w:t>provjerava da li je mjera implementirana</w:t>
      </w:r>
    </w:p>
    <w:p w14:paraId="7CD22E8A" w14:textId="49FC92EF" w:rsidR="008627D7" w:rsidRPr="000C560D" w:rsidRDefault="008627D7" w:rsidP="008627D7">
      <w:pPr>
        <w:numPr>
          <w:ilvl w:val="0"/>
          <w:numId w:val="27"/>
        </w:numPr>
        <w:tabs>
          <w:tab w:val="clear" w:pos="720"/>
          <w:tab w:val="num" w:pos="1276"/>
        </w:tabs>
        <w:spacing w:before="60" w:after="60"/>
        <w:ind w:left="1276" w:hanging="283"/>
      </w:pPr>
      <w:r w:rsidRPr="000C560D">
        <w:t xml:space="preserve">potvrđuje </w:t>
      </w:r>
      <w:r w:rsidR="008E7098">
        <w:t>zatvaranje</w:t>
      </w:r>
      <w:r w:rsidRPr="000C560D">
        <w:t xml:space="preserve"> </w:t>
      </w:r>
      <w:r w:rsidR="008E7098">
        <w:t>prijave</w:t>
      </w:r>
    </w:p>
    <w:p w14:paraId="21A2398E" w14:textId="5BF98D6F" w:rsidR="008627D7" w:rsidRPr="000C560D" w:rsidRDefault="008627D7" w:rsidP="00EE5784">
      <w:pPr>
        <w:ind w:left="567"/>
        <w:rPr>
          <w:lang w:eastAsia="en-US"/>
        </w:rPr>
      </w:pPr>
      <w:r w:rsidRPr="000C560D">
        <w:rPr>
          <w:szCs w:val="20"/>
        </w:rPr>
        <w:t xml:space="preserve">Nakon verifikacije mjera dobija status </w:t>
      </w:r>
      <w:r w:rsidRPr="000C560D">
        <w:rPr>
          <w:rStyle w:val="Strong"/>
          <w:szCs w:val="20"/>
        </w:rPr>
        <w:t>„Verifikovana“</w:t>
      </w:r>
      <w:r w:rsidR="007B47FA" w:rsidRPr="000C560D">
        <w:rPr>
          <w:rStyle w:val="Strong"/>
          <w:szCs w:val="20"/>
        </w:rPr>
        <w:t xml:space="preserve"> </w:t>
      </w:r>
      <w:r w:rsidR="007B47FA" w:rsidRPr="0019699A">
        <w:rPr>
          <w:rStyle w:val="Strong"/>
          <w:b w:val="0"/>
          <w:bCs w:val="0"/>
          <w:szCs w:val="20"/>
        </w:rPr>
        <w:t>i</w:t>
      </w:r>
      <w:r w:rsidRPr="0019699A">
        <w:rPr>
          <w:rStyle w:val="Strong"/>
          <w:b w:val="0"/>
          <w:bCs w:val="0"/>
          <w:szCs w:val="20"/>
        </w:rPr>
        <w:t xml:space="preserve"> </w:t>
      </w:r>
      <w:r w:rsidRPr="000C560D">
        <w:rPr>
          <w:szCs w:val="20"/>
        </w:rPr>
        <w:t>više se ne može mijenja</w:t>
      </w:r>
      <w:r w:rsidR="007B47FA" w:rsidRPr="000C560D">
        <w:rPr>
          <w:szCs w:val="20"/>
        </w:rPr>
        <w:t>ti.</w:t>
      </w:r>
      <w:r w:rsidR="00392FAB">
        <w:rPr>
          <w:szCs w:val="20"/>
        </w:rPr>
        <w:t xml:space="preserve"> Verifikaciju mjere može izvršiti isključivo menadžer </w:t>
      </w:r>
      <w:r w:rsidR="003721A0">
        <w:rPr>
          <w:szCs w:val="20"/>
        </w:rPr>
        <w:t xml:space="preserve">ISU ili safety manager, nakon što su potvrđeni dokazi. </w:t>
      </w:r>
    </w:p>
    <w:p w14:paraId="3A41AC41" w14:textId="6A25EDD4" w:rsidR="008627D7" w:rsidRPr="000C560D" w:rsidRDefault="00045ABA" w:rsidP="008627D7">
      <w:pPr>
        <w:rPr>
          <w:lang w:eastAsia="en-US"/>
        </w:rPr>
      </w:pPr>
      <w:r w:rsidRPr="000C560D">
        <w:rPr>
          <w:noProof/>
        </w:rPr>
        <w:drawing>
          <wp:inline distT="0" distB="0" distL="0" distR="0" wp14:anchorId="4C21CD95" wp14:editId="43019FBF">
            <wp:extent cx="5990734" cy="2823191"/>
            <wp:effectExtent l="0" t="0" r="0" b="0"/>
            <wp:docPr id="1823129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989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574" cy="282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9216" w14:textId="77777777" w:rsidR="00045ABA" w:rsidRDefault="00045ABA" w:rsidP="008627D7">
      <w:pPr>
        <w:rPr>
          <w:lang w:eastAsia="en-US"/>
        </w:rPr>
      </w:pPr>
    </w:p>
    <w:p w14:paraId="45B78783" w14:textId="502057BB" w:rsidR="00C30317" w:rsidRDefault="00D058EE" w:rsidP="00D058EE">
      <w:pPr>
        <w:pStyle w:val="Heading2"/>
      </w:pPr>
      <w:bookmarkStart w:id="32" w:name="_Toc227059966"/>
      <w:r w:rsidRPr="00D058EE">
        <w:rPr>
          <w:rFonts w:cs="Arial"/>
        </w:rPr>
        <w:t>Provjera</w:t>
      </w:r>
      <w:r w:rsidR="00C30317">
        <w:t xml:space="preserve"> efektivnosti</w:t>
      </w:r>
      <w:bookmarkEnd w:id="32"/>
    </w:p>
    <w:p w14:paraId="3DED81E5" w14:textId="764B52B8" w:rsidR="00D058EE" w:rsidRPr="000C560D" w:rsidRDefault="009B349E" w:rsidP="00F249EF">
      <w:pPr>
        <w:ind w:left="567"/>
        <w:rPr>
          <w:lang w:eastAsia="en-US"/>
        </w:rPr>
      </w:pPr>
      <w:r>
        <w:rPr>
          <w:lang w:eastAsia="en-US"/>
        </w:rPr>
        <w:t>Nakon utvrđenog vremenskog perioda, vlasnik procesa provodi aktivnosti provjere efektivnosti mjere</w:t>
      </w:r>
      <w:r w:rsidR="00F249EF">
        <w:rPr>
          <w:lang w:eastAsia="en-US"/>
        </w:rPr>
        <w:t xml:space="preserve"> i unosi potrebne podatke u predviđene rubrike.</w:t>
      </w:r>
    </w:p>
    <w:p w14:paraId="6A61AADA" w14:textId="77777777" w:rsidR="00B114FC" w:rsidRPr="000C560D" w:rsidRDefault="00B114FC" w:rsidP="00B114FC">
      <w:pPr>
        <w:pStyle w:val="Heading2"/>
        <w:rPr>
          <w:rFonts w:cs="Arial"/>
        </w:rPr>
      </w:pPr>
      <w:bookmarkStart w:id="33" w:name="_Toc225777545"/>
      <w:bookmarkStart w:id="34" w:name="_Toc226976355"/>
      <w:bookmarkStart w:id="35" w:name="_Toc227059967"/>
      <w:r w:rsidRPr="000C560D">
        <w:rPr>
          <w:rFonts w:cs="Arial"/>
        </w:rPr>
        <w:lastRenderedPageBreak/>
        <w:t>Praćenje aktivnosti</w:t>
      </w:r>
      <w:bookmarkEnd w:id="33"/>
      <w:bookmarkEnd w:id="34"/>
      <w:bookmarkEnd w:id="35"/>
    </w:p>
    <w:p w14:paraId="0DFC9650" w14:textId="0C4FC14E" w:rsidR="00B114FC" w:rsidRPr="000C560D" w:rsidRDefault="00B114FC" w:rsidP="00EE5784">
      <w:pPr>
        <w:pStyle w:val="isselectedend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Sve promjene u sistemu se automatski bilježe kroz aktivnosti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0C560D">
        <w:rPr>
          <w:rFonts w:ascii="Arial" w:hAnsi="Arial" w:cs="Arial"/>
          <w:sz w:val="20"/>
          <w:szCs w:val="20"/>
          <w:lang w:val="bs-Latn-BA"/>
        </w:rPr>
        <w:t>kreiranj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>a</w:t>
      </w:r>
      <w:r w:rsidRPr="000C560D">
        <w:rPr>
          <w:rFonts w:ascii="Arial" w:hAnsi="Arial" w:cs="Arial"/>
          <w:sz w:val="20"/>
          <w:szCs w:val="20"/>
          <w:lang w:val="bs-Latn-BA"/>
        </w:rPr>
        <w:t xml:space="preserve"> prijave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, </w:t>
      </w:r>
      <w:r w:rsidRPr="000C560D">
        <w:rPr>
          <w:rFonts w:ascii="Arial" w:hAnsi="Arial" w:cs="Arial"/>
          <w:sz w:val="20"/>
          <w:szCs w:val="20"/>
          <w:lang w:val="bs-Latn-BA"/>
        </w:rPr>
        <w:t>dodavanj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>a</w:t>
      </w:r>
      <w:r w:rsidRPr="000C560D">
        <w:rPr>
          <w:rFonts w:ascii="Arial" w:hAnsi="Arial" w:cs="Arial"/>
          <w:sz w:val="20"/>
          <w:szCs w:val="20"/>
          <w:lang w:val="bs-Latn-BA"/>
        </w:rPr>
        <w:t xml:space="preserve"> i izmjena mjera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, </w:t>
      </w:r>
      <w:r w:rsidRPr="000C560D">
        <w:rPr>
          <w:rFonts w:ascii="Arial" w:hAnsi="Arial" w:cs="Arial"/>
          <w:sz w:val="20"/>
          <w:szCs w:val="20"/>
          <w:lang w:val="bs-Latn-BA"/>
        </w:rPr>
        <w:t>promjen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>e</w:t>
      </w:r>
      <w:r w:rsidRPr="000C560D">
        <w:rPr>
          <w:rFonts w:ascii="Arial" w:hAnsi="Arial" w:cs="Arial"/>
          <w:sz w:val="20"/>
          <w:szCs w:val="20"/>
          <w:lang w:val="bs-Latn-BA"/>
        </w:rPr>
        <w:t xml:space="preserve"> statusa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="00034FFF" w:rsidRPr="000C560D">
        <w:rPr>
          <w:rFonts w:ascii="Arial" w:hAnsi="Arial" w:cs="Arial"/>
          <w:sz w:val="20"/>
          <w:szCs w:val="20"/>
          <w:lang w:val="bs-Latn-BA"/>
        </w:rPr>
        <w:t>i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0C560D">
        <w:rPr>
          <w:rFonts w:ascii="Arial" w:hAnsi="Arial" w:cs="Arial"/>
          <w:sz w:val="20"/>
          <w:szCs w:val="20"/>
          <w:lang w:val="bs-Latn-BA"/>
        </w:rPr>
        <w:t>verifikacij</w:t>
      </w:r>
      <w:r w:rsidR="00034FFF" w:rsidRPr="000C560D">
        <w:rPr>
          <w:rFonts w:ascii="Arial" w:hAnsi="Arial" w:cs="Arial"/>
          <w:sz w:val="20"/>
          <w:szCs w:val="20"/>
          <w:lang w:val="bs-Latn-BA"/>
        </w:rPr>
        <w:t xml:space="preserve">e. </w:t>
      </w:r>
      <w:r w:rsidRPr="000C560D">
        <w:rPr>
          <w:rFonts w:ascii="Arial" w:hAnsi="Arial" w:cs="Arial"/>
          <w:sz w:val="20"/>
          <w:szCs w:val="20"/>
          <w:lang w:val="bs-Latn-BA"/>
        </w:rPr>
        <w:t>Ove informacije omogućavaju potpunu kontrolu i transparentnost.</w:t>
      </w:r>
    </w:p>
    <w:p w14:paraId="2E1F3EA6" w14:textId="77777777" w:rsidR="00B114FC" w:rsidRPr="000C560D" w:rsidRDefault="00B114FC" w:rsidP="00382BFB">
      <w:pPr>
        <w:pStyle w:val="isselectedend"/>
        <w:jc w:val="center"/>
        <w:rPr>
          <w:rFonts w:ascii="Arial" w:hAnsi="Arial" w:cs="Arial"/>
          <w:lang w:val="bs-Latn-BA"/>
        </w:rPr>
      </w:pPr>
      <w:r w:rsidRPr="000C560D">
        <w:rPr>
          <w:rFonts w:ascii="Arial" w:hAnsi="Arial" w:cs="Arial"/>
          <w:noProof/>
          <w:lang w:val="bs-Latn-BA"/>
        </w:rPr>
        <w:drawing>
          <wp:inline distT="0" distB="0" distL="0" distR="0" wp14:anchorId="0733C183" wp14:editId="33FE0034">
            <wp:extent cx="5455896" cy="2558690"/>
            <wp:effectExtent l="0" t="0" r="0" b="0"/>
            <wp:docPr id="178334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475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0677" cy="25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39FF" w14:textId="25BCF175" w:rsidR="00B114FC" w:rsidRPr="000C560D" w:rsidRDefault="00B114FC" w:rsidP="00B114FC"/>
    <w:p w14:paraId="19C4E7B8" w14:textId="77777777" w:rsidR="00B114FC" w:rsidRPr="000C560D" w:rsidRDefault="00B114FC" w:rsidP="00B114FC">
      <w:pPr>
        <w:pStyle w:val="Heading2"/>
        <w:rPr>
          <w:rFonts w:cs="Arial"/>
        </w:rPr>
      </w:pPr>
      <w:r w:rsidRPr="000C560D">
        <w:rPr>
          <w:rFonts w:cs="Arial"/>
        </w:rPr>
        <w:t xml:space="preserve"> </w:t>
      </w:r>
      <w:bookmarkStart w:id="36" w:name="_Toc225777546"/>
      <w:bookmarkStart w:id="37" w:name="_Toc226976356"/>
      <w:bookmarkStart w:id="38" w:name="_Toc227059968"/>
      <w:r w:rsidRPr="000C560D">
        <w:rPr>
          <w:rFonts w:cs="Arial"/>
        </w:rPr>
        <w:t>Zatvaranje prijave</w:t>
      </w:r>
      <w:bookmarkEnd w:id="36"/>
      <w:bookmarkEnd w:id="37"/>
      <w:bookmarkEnd w:id="38"/>
    </w:p>
    <w:p w14:paraId="6AD7B3B2" w14:textId="45568DA5" w:rsidR="00B114FC" w:rsidRPr="000C560D" w:rsidRDefault="000027D9" w:rsidP="00EE5784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>
        <w:rPr>
          <w:rFonts w:ascii="Arial" w:hAnsi="Arial" w:cs="Arial"/>
          <w:sz w:val="20"/>
          <w:szCs w:val="20"/>
          <w:lang w:val="bs-Latn-BA"/>
        </w:rPr>
        <w:t>Prijavu zatvara odgovoran osoba/vlasnik procesa nakon realizacije planiranih aktivnosti. Ukoliko je bilo pokrenutih mjera p</w:t>
      </w:r>
      <w:r w:rsidRPr="000C560D">
        <w:rPr>
          <w:rFonts w:ascii="Arial" w:hAnsi="Arial" w:cs="Arial"/>
          <w:sz w:val="20"/>
          <w:szCs w:val="20"/>
          <w:lang w:val="bs-Latn-BA"/>
        </w:rPr>
        <w:t>rijava se može zatvoriti tek kada su sve mjere verifikovane</w:t>
      </w:r>
      <w:r>
        <w:rPr>
          <w:rFonts w:ascii="Arial" w:hAnsi="Arial" w:cs="Arial"/>
          <w:sz w:val="20"/>
          <w:szCs w:val="20"/>
          <w:lang w:val="bs-Latn-BA"/>
        </w:rPr>
        <w:t xml:space="preserve"> od strane menadžera.</w:t>
      </w:r>
    </w:p>
    <w:p w14:paraId="555F03F3" w14:textId="4A58C4AE" w:rsidR="00045ABA" w:rsidRPr="000C560D" w:rsidRDefault="00B114FC" w:rsidP="00EE5784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Koraci:</w:t>
      </w:r>
      <w:r w:rsidR="00514005"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0C560D">
        <w:rPr>
          <w:rFonts w:ascii="Arial" w:hAnsi="Arial" w:cs="Arial"/>
          <w:sz w:val="20"/>
          <w:szCs w:val="20"/>
          <w:lang w:val="bs-Latn-BA"/>
        </w:rPr>
        <w:t xml:space="preserve">promjena statusa prijave na </w:t>
      </w:r>
      <w:r w:rsidRPr="000C560D">
        <w:rPr>
          <w:rStyle w:val="Strong"/>
          <w:rFonts w:ascii="Arial" w:hAnsi="Arial" w:cs="Arial"/>
          <w:sz w:val="20"/>
          <w:szCs w:val="20"/>
          <w:lang w:val="bs-Latn-BA"/>
        </w:rPr>
        <w:t>„Zatvoren“</w:t>
      </w:r>
      <w:r w:rsidR="00514005" w:rsidRPr="000C560D">
        <w:rPr>
          <w:rStyle w:val="Strong"/>
          <w:rFonts w:ascii="Arial" w:hAnsi="Arial" w:cs="Arial"/>
          <w:sz w:val="20"/>
          <w:szCs w:val="20"/>
          <w:lang w:val="bs-Latn-BA"/>
        </w:rPr>
        <w:t xml:space="preserve">, </w:t>
      </w:r>
      <w:r w:rsidRPr="000C560D">
        <w:rPr>
          <w:rFonts w:ascii="Arial" w:hAnsi="Arial" w:cs="Arial"/>
          <w:sz w:val="20"/>
          <w:szCs w:val="20"/>
          <w:lang w:val="bs-Latn-BA"/>
        </w:rPr>
        <w:t>potvrda izmjene</w:t>
      </w:r>
      <w:r w:rsidR="00514005" w:rsidRPr="000C560D">
        <w:rPr>
          <w:rFonts w:ascii="Arial" w:hAnsi="Arial" w:cs="Arial"/>
          <w:sz w:val="20"/>
          <w:szCs w:val="20"/>
          <w:lang w:val="bs-Latn-BA"/>
        </w:rPr>
        <w:t>.</w:t>
      </w:r>
    </w:p>
    <w:p w14:paraId="71393AC4" w14:textId="77777777" w:rsidR="00514005" w:rsidRPr="000C560D" w:rsidRDefault="00514005" w:rsidP="00514005">
      <w:pPr>
        <w:pStyle w:val="isselectedend"/>
        <w:spacing w:before="60" w:beforeAutospacing="0" w:after="60" w:afterAutospacing="0"/>
        <w:ind w:left="851"/>
        <w:rPr>
          <w:rFonts w:ascii="Arial" w:hAnsi="Arial" w:cs="Arial"/>
          <w:sz w:val="20"/>
          <w:szCs w:val="20"/>
          <w:lang w:val="bs-Latn-BA"/>
        </w:rPr>
      </w:pPr>
    </w:p>
    <w:p w14:paraId="650DAAD1" w14:textId="77777777" w:rsidR="00561A3A" w:rsidRPr="000C560D" w:rsidRDefault="00561A3A" w:rsidP="00561A3A">
      <w:pPr>
        <w:pStyle w:val="Heading2"/>
        <w:rPr>
          <w:rFonts w:cs="Arial"/>
        </w:rPr>
      </w:pPr>
      <w:bookmarkStart w:id="39" w:name="_Toc225777547"/>
      <w:bookmarkStart w:id="40" w:name="_Toc226976357"/>
      <w:bookmarkStart w:id="41" w:name="_Toc227059969"/>
      <w:r w:rsidRPr="000C560D">
        <w:rPr>
          <w:rFonts w:cs="Arial"/>
        </w:rPr>
        <w:t>Pregled i arhiviranje</w:t>
      </w:r>
      <w:bookmarkEnd w:id="39"/>
      <w:bookmarkEnd w:id="40"/>
      <w:bookmarkEnd w:id="41"/>
    </w:p>
    <w:p w14:paraId="0324E9CC" w14:textId="5B073FA6" w:rsidR="00561A3A" w:rsidRPr="000C560D" w:rsidRDefault="00561A3A" w:rsidP="008D4E82">
      <w:pPr>
        <w:pStyle w:val="isselectedend"/>
        <w:spacing w:before="60" w:beforeAutospacing="0" w:after="60" w:afterAutospacing="0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>Zatvorene prijave ostaju u sistemu kao evidencija i mogu se</w:t>
      </w:r>
      <w:r w:rsidR="00514005" w:rsidRPr="000C560D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0C560D">
        <w:rPr>
          <w:rFonts w:ascii="Arial" w:hAnsi="Arial" w:cs="Arial"/>
          <w:sz w:val="20"/>
          <w:szCs w:val="20"/>
          <w:lang w:val="bs-Latn-BA"/>
        </w:rPr>
        <w:t>pregledati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, </w:t>
      </w:r>
      <w:r w:rsidRPr="000C560D">
        <w:rPr>
          <w:rFonts w:ascii="Arial" w:hAnsi="Arial" w:cs="Arial"/>
          <w:sz w:val="20"/>
          <w:szCs w:val="20"/>
          <w:lang w:val="bs-Latn-BA"/>
        </w:rPr>
        <w:t>analizirati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 xml:space="preserve"> ili </w:t>
      </w:r>
      <w:r w:rsidRPr="000C560D">
        <w:rPr>
          <w:rFonts w:ascii="Arial" w:hAnsi="Arial" w:cs="Arial"/>
          <w:sz w:val="20"/>
          <w:szCs w:val="20"/>
          <w:lang w:val="bs-Latn-BA"/>
        </w:rPr>
        <w:t>koristiti za izvještavanje</w:t>
      </w:r>
      <w:r w:rsidR="00942805" w:rsidRPr="000C560D">
        <w:rPr>
          <w:rFonts w:ascii="Arial" w:hAnsi="Arial" w:cs="Arial"/>
          <w:sz w:val="20"/>
          <w:szCs w:val="20"/>
          <w:lang w:val="bs-Latn-BA"/>
        </w:rPr>
        <w:t>.</w:t>
      </w:r>
    </w:p>
    <w:p w14:paraId="3A29E6FD" w14:textId="77777777" w:rsidR="00561A3A" w:rsidRPr="000C560D" w:rsidRDefault="00561A3A" w:rsidP="00382BFB">
      <w:pPr>
        <w:spacing w:before="100" w:beforeAutospacing="1" w:after="100" w:afterAutospacing="1"/>
        <w:jc w:val="center"/>
      </w:pPr>
      <w:r w:rsidRPr="000C560D">
        <w:rPr>
          <w:noProof/>
        </w:rPr>
        <w:drawing>
          <wp:inline distT="0" distB="0" distL="0" distR="0" wp14:anchorId="73244DCF" wp14:editId="3F6A33E6">
            <wp:extent cx="5481775" cy="2533288"/>
            <wp:effectExtent l="0" t="0" r="5080" b="635"/>
            <wp:docPr id="957262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21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657" cy="25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6E6" w14:textId="77777777" w:rsidR="00561A3A" w:rsidRPr="000C560D" w:rsidRDefault="00561A3A" w:rsidP="00561A3A">
      <w:pPr>
        <w:pStyle w:val="Heading2"/>
        <w:rPr>
          <w:rFonts w:cs="Arial"/>
        </w:rPr>
      </w:pPr>
      <w:r w:rsidRPr="000C560D">
        <w:rPr>
          <w:rFonts w:cs="Arial"/>
        </w:rPr>
        <w:lastRenderedPageBreak/>
        <w:t xml:space="preserve"> </w:t>
      </w:r>
      <w:bookmarkStart w:id="42" w:name="_Toc225777548"/>
      <w:bookmarkStart w:id="43" w:name="_Toc226976358"/>
      <w:bookmarkStart w:id="44" w:name="_Toc227059970"/>
      <w:r w:rsidRPr="000C560D">
        <w:rPr>
          <w:rFonts w:cs="Arial"/>
        </w:rPr>
        <w:t>Odjava iz sistema</w:t>
      </w:r>
      <w:bookmarkEnd w:id="42"/>
      <w:bookmarkEnd w:id="43"/>
      <w:bookmarkEnd w:id="44"/>
    </w:p>
    <w:p w14:paraId="7F096F17" w14:textId="77777777" w:rsidR="00561A3A" w:rsidRPr="000C560D" w:rsidRDefault="00561A3A" w:rsidP="00EE5784">
      <w:pPr>
        <w:pStyle w:val="isselectedend"/>
        <w:ind w:left="567"/>
        <w:rPr>
          <w:rFonts w:ascii="Arial" w:hAnsi="Arial" w:cs="Arial"/>
          <w:sz w:val="20"/>
          <w:szCs w:val="20"/>
          <w:lang w:val="bs-Latn-BA"/>
        </w:rPr>
      </w:pPr>
      <w:r w:rsidRPr="000C560D">
        <w:rPr>
          <w:rFonts w:ascii="Arial" w:hAnsi="Arial" w:cs="Arial"/>
          <w:sz w:val="20"/>
          <w:szCs w:val="20"/>
          <w:lang w:val="bs-Latn-BA"/>
        </w:rPr>
        <w:t xml:space="preserve">Nakon završetka rada korisnik se odjavljuje iz aplikacije putem opcije </w:t>
      </w:r>
      <w:r w:rsidRPr="000C560D">
        <w:rPr>
          <w:rStyle w:val="Strong"/>
          <w:rFonts w:ascii="Arial" w:hAnsi="Arial" w:cs="Arial"/>
          <w:sz w:val="20"/>
          <w:szCs w:val="20"/>
          <w:lang w:val="bs-Latn-BA"/>
        </w:rPr>
        <w:t>„Odjava“</w:t>
      </w:r>
      <w:r w:rsidRPr="000C560D">
        <w:rPr>
          <w:rFonts w:ascii="Arial" w:hAnsi="Arial" w:cs="Arial"/>
          <w:sz w:val="20"/>
          <w:szCs w:val="20"/>
          <w:lang w:val="bs-Latn-BA"/>
        </w:rPr>
        <w:t>.</w:t>
      </w:r>
    </w:p>
    <w:p w14:paraId="00F8FA0F" w14:textId="53573230" w:rsidR="00561A3A" w:rsidRPr="000C560D" w:rsidRDefault="00561A3A" w:rsidP="00EE5784">
      <w:pPr>
        <w:tabs>
          <w:tab w:val="left" w:pos="851"/>
        </w:tabs>
        <w:ind w:left="567"/>
        <w:rPr>
          <w:lang w:eastAsia="en-US"/>
        </w:rPr>
      </w:pPr>
      <w:bookmarkStart w:id="45" w:name="_Toc225777549"/>
      <w:r w:rsidRPr="000C560D">
        <w:rPr>
          <w:b/>
          <w:bCs/>
        </w:rPr>
        <w:t>Napomena</w:t>
      </w:r>
      <w:bookmarkEnd w:id="45"/>
      <w:r w:rsidR="000969FF" w:rsidRPr="000C560D">
        <w:rPr>
          <w:b/>
          <w:bCs/>
        </w:rPr>
        <w:t>:</w:t>
      </w:r>
      <w:r w:rsidR="000969FF" w:rsidRPr="000C560D">
        <w:t xml:space="preserve">  </w:t>
      </w:r>
      <w:r w:rsidRPr="000C560D">
        <w:t>Cjelokupan proces osigurava</w:t>
      </w:r>
      <w:r w:rsidR="004F38E2" w:rsidRPr="000C560D">
        <w:t xml:space="preserve"> </w:t>
      </w:r>
      <w:r w:rsidRPr="000C560D">
        <w:t>jasno definisanu odgovornost</w:t>
      </w:r>
      <w:r w:rsidR="00FF1D6B" w:rsidRPr="000C560D">
        <w:t xml:space="preserve">, </w:t>
      </w:r>
      <w:r w:rsidRPr="000C560D">
        <w:t>kontrolu realizacije mjera</w:t>
      </w:r>
      <w:r w:rsidR="00FF1D6B" w:rsidRPr="000C560D">
        <w:t xml:space="preserve"> i </w:t>
      </w:r>
      <w:r w:rsidRPr="000C560D">
        <w:t>sprječavanje zatvaranja prijave bez verifikacije</w:t>
      </w:r>
      <w:r w:rsidR="00FF1D6B" w:rsidRPr="000C560D">
        <w:t>.</w:t>
      </w:r>
    </w:p>
    <w:p w14:paraId="30BEDD19" w14:textId="77777777" w:rsidR="00E07588" w:rsidRPr="000C560D" w:rsidRDefault="00E07588" w:rsidP="00E07588">
      <w:pPr>
        <w:pStyle w:val="Heading1"/>
        <w:rPr>
          <w:rFonts w:cs="Arial"/>
        </w:rPr>
      </w:pPr>
      <w:bookmarkStart w:id="46" w:name="_Toc228587792"/>
      <w:bookmarkStart w:id="47" w:name="_Toc225777550"/>
      <w:bookmarkStart w:id="48" w:name="_Toc227059971"/>
      <w:r w:rsidRPr="000C560D">
        <w:rPr>
          <w:rFonts w:cs="Arial"/>
        </w:rPr>
        <w:t>DALJNJA DOKUMENTACIJA</w:t>
      </w:r>
      <w:bookmarkEnd w:id="46"/>
      <w:bookmarkEnd w:id="47"/>
      <w:bookmarkEnd w:id="48"/>
    </w:p>
    <w:p w14:paraId="0F5530BE" w14:textId="5A39C52F" w:rsidR="00FB38E4" w:rsidRPr="000C560D" w:rsidRDefault="00FB38E4" w:rsidP="00FB38E4">
      <w:pPr>
        <w:pStyle w:val="ListParagraph"/>
        <w:numPr>
          <w:ilvl w:val="0"/>
          <w:numId w:val="33"/>
        </w:numPr>
        <w:rPr>
          <w:lang w:eastAsia="en-US"/>
        </w:rPr>
      </w:pPr>
      <w:r w:rsidRPr="000C560D">
        <w:rPr>
          <w:lang w:eastAsia="en-US"/>
        </w:rPr>
        <w:t xml:space="preserve">Nema. </w:t>
      </w:r>
    </w:p>
    <w:p w14:paraId="502670E8" w14:textId="77777777" w:rsidR="005714AF" w:rsidRPr="000C560D" w:rsidRDefault="005714AF" w:rsidP="005714AF">
      <w:pPr>
        <w:pStyle w:val="Heading1"/>
      </w:pPr>
      <w:bookmarkStart w:id="49" w:name="_Toc227059972"/>
      <w:r w:rsidRPr="000C560D">
        <w:t>PRILOZI</w:t>
      </w:r>
      <w:bookmarkEnd w:id="49"/>
    </w:p>
    <w:p w14:paraId="675B8D2F" w14:textId="754E8545" w:rsidR="00FB38E4" w:rsidRPr="000C560D" w:rsidRDefault="00FB38E4" w:rsidP="00FB38E4">
      <w:pPr>
        <w:pStyle w:val="ListParagraph"/>
        <w:numPr>
          <w:ilvl w:val="0"/>
          <w:numId w:val="33"/>
        </w:numPr>
        <w:rPr>
          <w:lang w:eastAsia="en-US"/>
        </w:rPr>
      </w:pPr>
      <w:r w:rsidRPr="000C560D">
        <w:rPr>
          <w:lang w:eastAsia="en-US"/>
        </w:rPr>
        <w:t xml:space="preserve">Nema. </w:t>
      </w:r>
    </w:p>
    <w:p w14:paraId="7DD5BB08" w14:textId="77777777" w:rsidR="00FB38E4" w:rsidRPr="000C560D" w:rsidRDefault="00FB38E4" w:rsidP="00FB38E4">
      <w:pPr>
        <w:pStyle w:val="Heading1"/>
      </w:pPr>
      <w:bookmarkStart w:id="50" w:name="_Toc227059973"/>
      <w:r w:rsidRPr="000C560D">
        <w:t>ZAPISI</w:t>
      </w:r>
      <w:bookmarkEnd w:id="50"/>
    </w:p>
    <w:p w14:paraId="3775AF43" w14:textId="48E25870" w:rsidR="00FB38E4" w:rsidRPr="000C560D" w:rsidRDefault="00FB38E4" w:rsidP="00FB38E4">
      <w:pPr>
        <w:pStyle w:val="ListParagraph"/>
        <w:numPr>
          <w:ilvl w:val="0"/>
          <w:numId w:val="33"/>
        </w:numPr>
        <w:rPr>
          <w:lang w:eastAsia="en-US"/>
        </w:rPr>
      </w:pPr>
      <w:r w:rsidRPr="000C560D">
        <w:rPr>
          <w:lang w:eastAsia="en-US"/>
        </w:rPr>
        <w:t>Nema.</w:t>
      </w:r>
    </w:p>
    <w:p w14:paraId="082D6CC7" w14:textId="77777777" w:rsidR="008570CF" w:rsidRPr="000C560D" w:rsidRDefault="008570CF" w:rsidP="00466AC4">
      <w:pPr>
        <w:pStyle w:val="Heading1"/>
      </w:pPr>
      <w:bookmarkStart w:id="51" w:name="_Toc154336503"/>
      <w:bookmarkStart w:id="52" w:name="_Toc158349066"/>
      <w:bookmarkStart w:id="53" w:name="_Toc163307906"/>
      <w:bookmarkStart w:id="54" w:name="_Toc200689865"/>
      <w:bookmarkStart w:id="55" w:name="_Toc228240688"/>
      <w:bookmarkStart w:id="56" w:name="_Toc228265275"/>
      <w:bookmarkStart w:id="57" w:name="_Toc228587795"/>
      <w:bookmarkStart w:id="58" w:name="_Toc227059974"/>
      <w:r w:rsidRPr="000C560D">
        <w:t>OPIS REVIZIJA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tbl>
      <w:tblPr>
        <w:tblW w:w="9072" w:type="dxa"/>
        <w:tblInd w:w="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801"/>
        <w:gridCol w:w="1311"/>
        <w:gridCol w:w="5130"/>
        <w:gridCol w:w="1830"/>
      </w:tblGrid>
      <w:tr w:rsidR="008570CF" w:rsidRPr="000C560D" w14:paraId="7D116A88" w14:textId="77777777" w:rsidTr="007A48FF">
        <w:tc>
          <w:tcPr>
            <w:tcW w:w="801" w:type="dxa"/>
          </w:tcPr>
          <w:p w14:paraId="51B2C97C" w14:textId="77777777" w:rsidR="008570CF" w:rsidRPr="000C560D" w:rsidRDefault="008570CF" w:rsidP="0082776F">
            <w:pPr>
              <w:pStyle w:val="TabelaText"/>
            </w:pPr>
            <w:r w:rsidRPr="000C560D">
              <w:t>Revizija</w:t>
            </w:r>
          </w:p>
        </w:tc>
        <w:tc>
          <w:tcPr>
            <w:tcW w:w="1311" w:type="dxa"/>
          </w:tcPr>
          <w:p w14:paraId="52E886EB" w14:textId="77777777" w:rsidR="008570CF" w:rsidRPr="000C560D" w:rsidRDefault="008570CF" w:rsidP="0082776F">
            <w:pPr>
              <w:pStyle w:val="TabelaText"/>
            </w:pPr>
            <w:r w:rsidRPr="000C560D">
              <w:t>Datum revizije</w:t>
            </w:r>
          </w:p>
        </w:tc>
        <w:tc>
          <w:tcPr>
            <w:tcW w:w="5130" w:type="dxa"/>
          </w:tcPr>
          <w:p w14:paraId="3D8CBC4A" w14:textId="77777777" w:rsidR="008570CF" w:rsidRPr="000C560D" w:rsidRDefault="008570CF" w:rsidP="0082776F">
            <w:pPr>
              <w:pStyle w:val="TabelaText"/>
            </w:pPr>
            <w:r w:rsidRPr="000C560D">
              <w:t>Opis izmjena</w:t>
            </w:r>
          </w:p>
        </w:tc>
        <w:tc>
          <w:tcPr>
            <w:tcW w:w="1830" w:type="dxa"/>
          </w:tcPr>
          <w:p w14:paraId="5B203155" w14:textId="77777777" w:rsidR="008570CF" w:rsidRPr="000C560D" w:rsidRDefault="008570CF" w:rsidP="0082776F">
            <w:pPr>
              <w:pStyle w:val="TabelaText"/>
            </w:pPr>
            <w:r w:rsidRPr="000C560D">
              <w:t>Izmjene po zahtjevu</w:t>
            </w:r>
            <w:r w:rsidR="00EF5AA3" w:rsidRPr="000C560D">
              <w:t>i datum primjene dokumenta</w:t>
            </w:r>
          </w:p>
        </w:tc>
      </w:tr>
      <w:tr w:rsidR="008570CF" w:rsidRPr="000C560D" w14:paraId="451BDE69" w14:textId="77777777" w:rsidTr="007A48FF">
        <w:tc>
          <w:tcPr>
            <w:tcW w:w="801" w:type="dxa"/>
          </w:tcPr>
          <w:p w14:paraId="2030EFC0" w14:textId="77777777" w:rsidR="008570CF" w:rsidRPr="000C560D" w:rsidRDefault="008570CF" w:rsidP="008570CF">
            <w:pPr>
              <w:pStyle w:val="TabelaText"/>
            </w:pPr>
            <w:r w:rsidRPr="000C560D">
              <w:t>0</w:t>
            </w:r>
          </w:p>
        </w:tc>
        <w:tc>
          <w:tcPr>
            <w:tcW w:w="1311" w:type="dxa"/>
          </w:tcPr>
          <w:p w14:paraId="106A5479" w14:textId="2CD2791D" w:rsidR="008570CF" w:rsidRPr="000C560D" w:rsidRDefault="00BB3770" w:rsidP="0082776F">
            <w:pPr>
              <w:pStyle w:val="tabela1"/>
            </w:pPr>
            <w:r>
              <w:t>14</w:t>
            </w:r>
            <w:r w:rsidR="00EC798E" w:rsidRPr="000C560D">
              <w:t>.0</w:t>
            </w:r>
            <w:r w:rsidR="00B14C82">
              <w:t>4</w:t>
            </w:r>
            <w:r w:rsidR="00EC798E" w:rsidRPr="000C560D">
              <w:t>.2026.</w:t>
            </w:r>
          </w:p>
        </w:tc>
        <w:tc>
          <w:tcPr>
            <w:tcW w:w="5130" w:type="dxa"/>
          </w:tcPr>
          <w:p w14:paraId="5A375084" w14:textId="4419AC5B" w:rsidR="008570CF" w:rsidRPr="000C560D" w:rsidRDefault="00EC798E" w:rsidP="007A48FF">
            <w:pPr>
              <w:pStyle w:val="ListBullettabela"/>
              <w:tabs>
                <w:tab w:val="clear" w:pos="360"/>
              </w:tabs>
              <w:ind w:left="113" w:hanging="113"/>
              <w:rPr>
                <w:sz w:val="18"/>
                <w:szCs w:val="18"/>
              </w:rPr>
            </w:pPr>
            <w:r w:rsidRPr="000C560D">
              <w:rPr>
                <w:sz w:val="18"/>
                <w:szCs w:val="18"/>
              </w:rPr>
              <w:t>Prvo izdanje korisničkog uputstva.</w:t>
            </w:r>
          </w:p>
        </w:tc>
        <w:tc>
          <w:tcPr>
            <w:tcW w:w="1830" w:type="dxa"/>
          </w:tcPr>
          <w:p w14:paraId="1718B863" w14:textId="77777777" w:rsidR="008570CF" w:rsidRPr="000C560D" w:rsidRDefault="008570CF" w:rsidP="0082776F">
            <w:pPr>
              <w:pStyle w:val="TabelaText"/>
            </w:pPr>
            <w:r w:rsidRPr="000C560D">
              <w:t>Prvo izdanje</w:t>
            </w:r>
          </w:p>
          <w:p w14:paraId="5A01634C" w14:textId="77777777" w:rsidR="00FB38E4" w:rsidRPr="000C560D" w:rsidRDefault="00FB38E4" w:rsidP="0082776F">
            <w:pPr>
              <w:pStyle w:val="TabelaText"/>
            </w:pPr>
          </w:p>
          <w:p w14:paraId="1B64233A" w14:textId="79709648" w:rsidR="00FB38E4" w:rsidRPr="000C560D" w:rsidRDefault="00FB38E4" w:rsidP="0082776F">
            <w:pPr>
              <w:pStyle w:val="TabelaText"/>
            </w:pPr>
            <w:r w:rsidRPr="000C560D">
              <w:t xml:space="preserve">Dokument se primjenjuje od: </w:t>
            </w:r>
          </w:p>
          <w:p w14:paraId="5C6048DC" w14:textId="513323B9" w:rsidR="00FB38E4" w:rsidRPr="000C560D" w:rsidRDefault="00EC798E" w:rsidP="0082776F">
            <w:pPr>
              <w:pStyle w:val="TabelaText"/>
            </w:pPr>
            <w:r w:rsidRPr="000C560D">
              <w:t>____________</w:t>
            </w:r>
          </w:p>
          <w:p w14:paraId="2A667F0A" w14:textId="77777777" w:rsidR="00EF5AA3" w:rsidRPr="000C560D" w:rsidRDefault="00EF5AA3" w:rsidP="0082776F">
            <w:pPr>
              <w:pStyle w:val="TabelaText"/>
            </w:pPr>
          </w:p>
          <w:p w14:paraId="39246AA4" w14:textId="77777777" w:rsidR="00EF5AA3" w:rsidRPr="000C560D" w:rsidRDefault="00EF5AA3" w:rsidP="0082776F">
            <w:pPr>
              <w:pStyle w:val="TabelaText"/>
            </w:pPr>
          </w:p>
        </w:tc>
      </w:tr>
    </w:tbl>
    <w:p w14:paraId="59302AE6" w14:textId="77777777" w:rsidR="008570CF" w:rsidRPr="000C560D" w:rsidRDefault="008570CF" w:rsidP="008570CF">
      <w:pPr>
        <w:pStyle w:val="osnovnitekst"/>
      </w:pPr>
    </w:p>
    <w:sectPr w:rsidR="008570CF" w:rsidRPr="000C560D">
      <w:headerReference w:type="default" r:id="rId18"/>
      <w:footerReference w:type="default" r:id="rId19"/>
      <w:pgSz w:w="11907" w:h="16840" w:code="9"/>
      <w:pgMar w:top="2552" w:right="851" w:bottom="1134" w:left="1418" w:header="851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17297" w14:textId="77777777" w:rsidR="000A24B7" w:rsidRDefault="000A24B7" w:rsidP="008C1CFB">
      <w:pPr>
        <w:pStyle w:val="ListBullettabela"/>
      </w:pPr>
      <w:r>
        <w:separator/>
      </w:r>
    </w:p>
  </w:endnote>
  <w:endnote w:type="continuationSeparator" w:id="0">
    <w:p w14:paraId="2B75DB30" w14:textId="77777777" w:rsidR="000A24B7" w:rsidRDefault="000A24B7" w:rsidP="008C1CFB">
      <w:pPr>
        <w:pStyle w:val="ListBullettabel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E8B0" w14:textId="0252B9D6" w:rsidR="00466AC4" w:rsidRPr="00413B74" w:rsidRDefault="00E65E9F">
    <w:pPr>
      <w:pStyle w:val="Footer"/>
    </w:pPr>
    <w:r>
      <w:rPr>
        <w:szCs w:val="16"/>
      </w:rPr>
      <w:t>KU 10-00 14 Incident Management Syst</w:t>
    </w:r>
    <w:r w:rsidR="00E40DD9">
      <w:rPr>
        <w:szCs w:val="16"/>
      </w:rPr>
      <w:t>em - IMS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5E5D" w14:textId="77777777" w:rsidR="000A24B7" w:rsidRDefault="000A24B7" w:rsidP="008C1CFB">
      <w:pPr>
        <w:pStyle w:val="ListBullettabela"/>
      </w:pPr>
      <w:r>
        <w:separator/>
      </w:r>
    </w:p>
  </w:footnote>
  <w:footnote w:type="continuationSeparator" w:id="0">
    <w:p w14:paraId="2875D7C2" w14:textId="77777777" w:rsidR="000A24B7" w:rsidRDefault="000A24B7" w:rsidP="008C1CFB">
      <w:pPr>
        <w:pStyle w:val="ListBullettabel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5"/>
      <w:gridCol w:w="6390"/>
      <w:gridCol w:w="748"/>
      <w:gridCol w:w="748"/>
      <w:gridCol w:w="517"/>
      <w:gridCol w:w="431"/>
    </w:tblGrid>
    <w:tr w:rsidR="00466AC4" w:rsidRPr="00466AC4" w14:paraId="672F1D5C" w14:textId="77777777" w:rsidTr="00651770">
      <w:trPr>
        <w:cantSplit/>
      </w:trPr>
      <w:tc>
        <w:tcPr>
          <w:tcW w:w="794" w:type="dxa"/>
          <w:vMerge w:val="restart"/>
          <w:vAlign w:val="center"/>
        </w:tcPr>
        <w:p w14:paraId="5CAE207C" w14:textId="77777777" w:rsidR="00466AC4" w:rsidRPr="00466AC4" w:rsidRDefault="00466AC4">
          <w:pPr>
            <w:pStyle w:val="naslov"/>
          </w:pPr>
          <w:r w:rsidRPr="00466AC4">
            <w:rPr>
              <w:noProof/>
              <w:lang w:val="en-US"/>
            </w:rPr>
            <w:drawing>
              <wp:inline distT="0" distB="0" distL="0" distR="0" wp14:anchorId="366ABBF4" wp14:editId="37B93F7B">
                <wp:extent cx="464820" cy="289560"/>
                <wp:effectExtent l="0" t="0" r="0" b="0"/>
                <wp:docPr id="1" name="Picture 1" descr="logo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48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Merge w:val="restart"/>
          <w:tcBorders>
            <w:right w:val="single" w:sz="4" w:space="0" w:color="auto"/>
          </w:tcBorders>
          <w:vAlign w:val="center"/>
        </w:tcPr>
        <w:p w14:paraId="1F210D8A" w14:textId="77777777" w:rsidR="00466AC4" w:rsidRPr="00466AC4" w:rsidRDefault="00466AC4">
          <w:pPr>
            <w:pStyle w:val="firma"/>
          </w:pPr>
          <w:r w:rsidRPr="00466AC4">
            <w:t>J.P. MEĐUNARODNI AERODROM "SARAJEVO" D.O.O.</w:t>
          </w:r>
        </w:p>
        <w:p w14:paraId="52112E77" w14:textId="74AD2585" w:rsidR="00466AC4" w:rsidRPr="00466AC4" w:rsidRDefault="009E7ACA">
          <w:pPr>
            <w:pStyle w:val="Nazivdokumenta"/>
          </w:pPr>
          <w:r w:rsidRPr="009E7ACA">
            <w:t xml:space="preserve">KORISNIČKO UPUTSTVO </w:t>
          </w:r>
        </w:p>
      </w:tc>
      <w:tc>
        <w:tcPr>
          <w:tcW w:w="737" w:type="dxa"/>
          <w:tcBorders>
            <w:top w:val="single" w:sz="4" w:space="0" w:color="auto"/>
            <w:left w:val="single" w:sz="4" w:space="0" w:color="auto"/>
          </w:tcBorders>
        </w:tcPr>
        <w:p w14:paraId="78306212" w14:textId="77777777" w:rsidR="00466AC4" w:rsidRPr="00466AC4" w:rsidRDefault="00466AC4">
          <w:pPr>
            <w:pStyle w:val="oj"/>
          </w:pPr>
          <w:r w:rsidRPr="00466AC4">
            <w:t>Vrsta dok.</w:t>
          </w:r>
        </w:p>
      </w:tc>
      <w:tc>
        <w:tcPr>
          <w:tcW w:w="737" w:type="dxa"/>
          <w:tcBorders>
            <w:top w:val="single" w:sz="4" w:space="0" w:color="auto"/>
          </w:tcBorders>
        </w:tcPr>
        <w:p w14:paraId="732F3A62" w14:textId="77777777" w:rsidR="00466AC4" w:rsidRPr="00466AC4" w:rsidRDefault="00466AC4">
          <w:pPr>
            <w:pStyle w:val="oj"/>
          </w:pPr>
          <w:r w:rsidRPr="00466AC4">
            <w:t>Izdavač</w:t>
          </w:r>
        </w:p>
      </w:tc>
      <w:tc>
        <w:tcPr>
          <w:tcW w:w="510" w:type="dxa"/>
          <w:tcBorders>
            <w:top w:val="single" w:sz="4" w:space="0" w:color="auto"/>
          </w:tcBorders>
        </w:tcPr>
        <w:p w14:paraId="75DFA687" w14:textId="77777777" w:rsidR="00466AC4" w:rsidRPr="00466AC4" w:rsidRDefault="00466AC4">
          <w:pPr>
            <w:pStyle w:val="oj"/>
          </w:pPr>
          <w:r w:rsidRPr="00466AC4">
            <w:t>RB</w:t>
          </w:r>
        </w:p>
      </w:tc>
      <w:tc>
        <w:tcPr>
          <w:tcW w:w="425" w:type="dxa"/>
          <w:tcBorders>
            <w:top w:val="single" w:sz="4" w:space="0" w:color="auto"/>
            <w:right w:val="single" w:sz="4" w:space="0" w:color="auto"/>
          </w:tcBorders>
        </w:tcPr>
        <w:p w14:paraId="20047CA9" w14:textId="77777777" w:rsidR="00466AC4" w:rsidRPr="00466AC4" w:rsidRDefault="00466AC4">
          <w:pPr>
            <w:pStyle w:val="oj"/>
          </w:pPr>
          <w:r w:rsidRPr="00466AC4">
            <w:t>Rev</w:t>
          </w:r>
        </w:p>
      </w:tc>
    </w:tr>
    <w:tr w:rsidR="00466AC4" w:rsidRPr="00466AC4" w14:paraId="78F885D2" w14:textId="77777777" w:rsidTr="00651770">
      <w:trPr>
        <w:cantSplit/>
        <w:trHeight w:val="65"/>
      </w:trPr>
      <w:tc>
        <w:tcPr>
          <w:tcW w:w="794" w:type="dxa"/>
          <w:vMerge/>
          <w:tcBorders>
            <w:bottom w:val="nil"/>
          </w:tcBorders>
        </w:tcPr>
        <w:p w14:paraId="15863495" w14:textId="77777777" w:rsidR="00466AC4" w:rsidRPr="00466AC4" w:rsidRDefault="00466AC4"/>
      </w:tc>
      <w:tc>
        <w:tcPr>
          <w:tcW w:w="6390" w:type="dxa"/>
          <w:vMerge/>
          <w:tcBorders>
            <w:right w:val="single" w:sz="4" w:space="0" w:color="auto"/>
          </w:tcBorders>
        </w:tcPr>
        <w:p w14:paraId="589BE9A8" w14:textId="77777777" w:rsidR="00466AC4" w:rsidRPr="00466AC4" w:rsidRDefault="00466AC4"/>
      </w:tc>
      <w:tc>
        <w:tcPr>
          <w:tcW w:w="73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5FAE57" w14:textId="0F14E7B4" w:rsidR="00466AC4" w:rsidRPr="00466AC4" w:rsidRDefault="002D0D0B">
          <w:pPr>
            <w:pStyle w:val="naslov"/>
          </w:pPr>
          <w:r>
            <w:t>KU</w:t>
          </w:r>
        </w:p>
      </w:tc>
      <w:tc>
        <w:tcPr>
          <w:tcW w:w="73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B0376B" w14:textId="3A75A892" w:rsidR="00466AC4" w:rsidRPr="00466AC4" w:rsidRDefault="002D0D0B">
          <w:pPr>
            <w:pStyle w:val="naslov"/>
          </w:pPr>
          <w:r>
            <w:t>10</w:t>
          </w:r>
        </w:p>
      </w:tc>
      <w:tc>
        <w:tcPr>
          <w:tcW w:w="51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4AC86F" w14:textId="3F70E1A0" w:rsidR="00466AC4" w:rsidRPr="00466AC4" w:rsidRDefault="000F5A24">
          <w:pPr>
            <w:pStyle w:val="naslov"/>
          </w:pPr>
          <w:r>
            <w:t>14</w:t>
          </w:r>
        </w:p>
      </w:tc>
      <w:tc>
        <w:tcPr>
          <w:tcW w:w="42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F80584" w14:textId="745CFCFE" w:rsidR="00466AC4" w:rsidRPr="00466AC4" w:rsidRDefault="000F5A24">
          <w:pPr>
            <w:pStyle w:val="naslov"/>
          </w:pPr>
          <w:r>
            <w:t>0</w:t>
          </w:r>
        </w:p>
      </w:tc>
    </w:tr>
  </w:tbl>
  <w:p w14:paraId="7132D4F4" w14:textId="77777777" w:rsidR="00466AC4" w:rsidRPr="00466AC4" w:rsidRDefault="00466AC4">
    <w:pPr>
      <w:pStyle w:val="2mm"/>
    </w:pPr>
  </w:p>
  <w:tbl>
    <w:tblPr>
      <w:tblW w:w="9639" w:type="dxa"/>
      <w:tblInd w:w="5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6804"/>
      <w:gridCol w:w="644"/>
      <w:gridCol w:w="1284"/>
      <w:gridCol w:w="907"/>
    </w:tblGrid>
    <w:tr w:rsidR="00466AC4" w:rsidRPr="00466AC4" w14:paraId="1D03A1EA" w14:textId="77777777" w:rsidTr="00B338A4">
      <w:tc>
        <w:tcPr>
          <w:tcW w:w="7448" w:type="dxa"/>
          <w:gridSpan w:val="2"/>
          <w:vAlign w:val="center"/>
        </w:tcPr>
        <w:p w14:paraId="462084A9" w14:textId="7FCC63BB" w:rsidR="00466AC4" w:rsidRPr="00466AC4" w:rsidRDefault="00BA6A76">
          <w:pPr>
            <w:pStyle w:val="naslov"/>
          </w:pPr>
          <w:r>
            <w:t>INCIDENT MANAGEMENT SYSTEM - IMS</w:t>
          </w:r>
        </w:p>
      </w:tc>
      <w:tc>
        <w:tcPr>
          <w:tcW w:w="1284" w:type="dxa"/>
          <w:vAlign w:val="center"/>
        </w:tcPr>
        <w:p w14:paraId="688E1026" w14:textId="36C984AE" w:rsidR="00466AC4" w:rsidRPr="00466AC4" w:rsidRDefault="00C87376" w:rsidP="00651770">
          <w:pPr>
            <w:pStyle w:val="strana"/>
          </w:pPr>
          <w:r>
            <w:t>UP 10-00 01</w:t>
          </w:r>
        </w:p>
      </w:tc>
      <w:tc>
        <w:tcPr>
          <w:tcW w:w="907" w:type="dxa"/>
        </w:tcPr>
        <w:p w14:paraId="2D0E69F5" w14:textId="77777777" w:rsidR="00466AC4" w:rsidRPr="00466AC4" w:rsidRDefault="00466AC4">
          <w:pPr>
            <w:pStyle w:val="strana"/>
          </w:pPr>
          <w:r w:rsidRPr="00466AC4">
            <w:t>Strana:</w:t>
          </w:r>
          <w:r w:rsidRPr="00466AC4">
            <w:br/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begin"/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instrText xml:space="preserve"> PAGE </w:instrText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separate"/>
          </w:r>
          <w:r w:rsidR="0070376C">
            <w:rPr>
              <w:rStyle w:val="PageNumber"/>
              <w:rFonts w:cs="Arial"/>
              <w:bCs w:val="0"/>
              <w:noProof/>
              <w:szCs w:val="22"/>
              <w:lang w:eastAsia="hr-HR"/>
            </w:rPr>
            <w:t>1</w:t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end"/>
          </w:r>
          <w:r w:rsidRPr="00466AC4">
            <w:rPr>
              <w:rStyle w:val="PageNumber"/>
            </w:rPr>
            <w:t xml:space="preserve"> od </w:t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begin"/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instrText xml:space="preserve"> NUMPAGES </w:instrText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separate"/>
          </w:r>
          <w:r w:rsidR="0070376C">
            <w:rPr>
              <w:rStyle w:val="PageNumber"/>
              <w:rFonts w:cs="Arial"/>
              <w:bCs w:val="0"/>
              <w:noProof/>
              <w:szCs w:val="22"/>
              <w:lang w:eastAsia="hr-HR"/>
            </w:rPr>
            <w:t>4</w:t>
          </w:r>
          <w:r w:rsidRPr="00466AC4">
            <w:rPr>
              <w:rStyle w:val="PageNumber"/>
              <w:rFonts w:cs="Arial"/>
              <w:bCs w:val="0"/>
              <w:szCs w:val="22"/>
              <w:lang w:eastAsia="hr-HR"/>
            </w:rPr>
            <w:fldChar w:fldCharType="end"/>
          </w:r>
        </w:p>
      </w:tc>
    </w:tr>
    <w:tr w:rsidR="00466AC4" w:rsidRPr="00466AC4" w14:paraId="610D32E2" w14:textId="77777777" w:rsidTr="00413B74">
      <w:trPr>
        <w:trHeight w:val="454"/>
      </w:trPr>
      <w:tc>
        <w:tcPr>
          <w:tcW w:w="6804" w:type="dxa"/>
          <w:vAlign w:val="center"/>
        </w:tcPr>
        <w:p w14:paraId="2F67538B" w14:textId="77777777" w:rsidR="00466AC4" w:rsidRPr="00466AC4" w:rsidRDefault="00466AC4" w:rsidP="001C7979">
          <w:r w:rsidRPr="00466AC4">
            <w:t>Broj protokola:</w:t>
          </w:r>
        </w:p>
      </w:tc>
      <w:tc>
        <w:tcPr>
          <w:tcW w:w="2835" w:type="dxa"/>
          <w:gridSpan w:val="3"/>
          <w:vAlign w:val="center"/>
        </w:tcPr>
        <w:p w14:paraId="29FCC48E" w14:textId="4ED025B6" w:rsidR="00466AC4" w:rsidRPr="001C7979" w:rsidRDefault="00B338A4" w:rsidP="001C7979">
          <w:pPr>
            <w:jc w:val="center"/>
            <w:rPr>
              <w:b/>
              <w:caps/>
            </w:rPr>
          </w:pPr>
          <w:r>
            <w:rPr>
              <w:b/>
              <w:caps/>
            </w:rPr>
            <w:t>UNUTRAŠNJA UPOTREBA</w:t>
          </w:r>
        </w:p>
      </w:tc>
    </w:tr>
  </w:tbl>
  <w:p w14:paraId="5265E3E3" w14:textId="77777777" w:rsidR="00466AC4" w:rsidRPr="00466AC4" w:rsidRDefault="00466AC4">
    <w:pPr>
      <w:pStyle w:val="2mm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6A4168"/>
    <w:lvl w:ilvl="0">
      <w:start w:val="1"/>
      <w:numFmt w:val="bullet"/>
      <w:pStyle w:val="ListBullet"/>
      <w:lvlText w:val=""/>
      <w:lvlJc w:val="left"/>
      <w:pPr>
        <w:tabs>
          <w:tab w:val="num" w:pos="1211"/>
        </w:tabs>
        <w:ind w:left="1077" w:hanging="226"/>
      </w:pPr>
      <w:rPr>
        <w:rFonts w:ascii="Symbol" w:hAnsi="Symbol" w:hint="default"/>
      </w:rPr>
    </w:lvl>
  </w:abstractNum>
  <w:abstractNum w:abstractNumId="1" w15:restartNumberingAfterBreak="0">
    <w:nsid w:val="05703A9B"/>
    <w:multiLevelType w:val="multilevel"/>
    <w:tmpl w:val="36D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1BA1"/>
    <w:multiLevelType w:val="multilevel"/>
    <w:tmpl w:val="44B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1D04"/>
    <w:multiLevelType w:val="multilevel"/>
    <w:tmpl w:val="D25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7F4A"/>
    <w:multiLevelType w:val="multilevel"/>
    <w:tmpl w:val="109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34AE2"/>
    <w:multiLevelType w:val="multilevel"/>
    <w:tmpl w:val="04F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A18EB"/>
    <w:multiLevelType w:val="hybridMultilevel"/>
    <w:tmpl w:val="45A41CD8"/>
    <w:lvl w:ilvl="0" w:tplc="6B10D38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F0F20"/>
    <w:multiLevelType w:val="multilevel"/>
    <w:tmpl w:val="DDA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54DDC"/>
    <w:multiLevelType w:val="multilevel"/>
    <w:tmpl w:val="6814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3C8F"/>
    <w:multiLevelType w:val="multilevel"/>
    <w:tmpl w:val="FA8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077F"/>
    <w:multiLevelType w:val="multilevel"/>
    <w:tmpl w:val="88C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12AA0"/>
    <w:multiLevelType w:val="multilevel"/>
    <w:tmpl w:val="FC0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4F92"/>
    <w:multiLevelType w:val="multilevel"/>
    <w:tmpl w:val="C16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C6B55"/>
    <w:multiLevelType w:val="multilevel"/>
    <w:tmpl w:val="F4A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53362"/>
    <w:multiLevelType w:val="multilevel"/>
    <w:tmpl w:val="ECB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55925"/>
    <w:multiLevelType w:val="multilevel"/>
    <w:tmpl w:val="2DB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71CC5"/>
    <w:multiLevelType w:val="hybridMultilevel"/>
    <w:tmpl w:val="2DDA8AF0"/>
    <w:lvl w:ilvl="0" w:tplc="FFFFFFFF">
      <w:start w:val="1"/>
      <w:numFmt w:val="bullet"/>
      <w:pStyle w:val="ListBullettabela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0174B4"/>
    <w:multiLevelType w:val="multilevel"/>
    <w:tmpl w:val="C7B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31536"/>
    <w:multiLevelType w:val="multilevel"/>
    <w:tmpl w:val="BFB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94716"/>
    <w:multiLevelType w:val="multilevel"/>
    <w:tmpl w:val="D38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1769C"/>
    <w:multiLevelType w:val="multilevel"/>
    <w:tmpl w:val="3D5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E3939"/>
    <w:multiLevelType w:val="multilevel"/>
    <w:tmpl w:val="9628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87BC6"/>
    <w:multiLevelType w:val="multilevel"/>
    <w:tmpl w:val="735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C0297"/>
    <w:multiLevelType w:val="multilevel"/>
    <w:tmpl w:val="FA1A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B1A93"/>
    <w:multiLevelType w:val="hybridMultilevel"/>
    <w:tmpl w:val="901C208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BD17BA4"/>
    <w:multiLevelType w:val="multilevel"/>
    <w:tmpl w:val="4B4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E5972"/>
    <w:multiLevelType w:val="multilevel"/>
    <w:tmpl w:val="842C032E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  <w:szCs w:val="22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714C4AF2"/>
    <w:multiLevelType w:val="multilevel"/>
    <w:tmpl w:val="DE2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81569"/>
    <w:multiLevelType w:val="multilevel"/>
    <w:tmpl w:val="1A8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56079"/>
    <w:multiLevelType w:val="multilevel"/>
    <w:tmpl w:val="ABC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24245">
    <w:abstractNumId w:val="0"/>
  </w:num>
  <w:num w:numId="2" w16cid:durableId="1908954139">
    <w:abstractNumId w:val="26"/>
  </w:num>
  <w:num w:numId="3" w16cid:durableId="1493333648">
    <w:abstractNumId w:val="0"/>
  </w:num>
  <w:num w:numId="4" w16cid:durableId="870919597">
    <w:abstractNumId w:val="26"/>
  </w:num>
  <w:num w:numId="5" w16cid:durableId="1310357970">
    <w:abstractNumId w:val="16"/>
  </w:num>
  <w:num w:numId="6" w16cid:durableId="1189219729">
    <w:abstractNumId w:val="16"/>
  </w:num>
  <w:num w:numId="7" w16cid:durableId="172228665">
    <w:abstractNumId w:val="9"/>
  </w:num>
  <w:num w:numId="8" w16cid:durableId="569928662">
    <w:abstractNumId w:val="29"/>
  </w:num>
  <w:num w:numId="9" w16cid:durableId="46489762">
    <w:abstractNumId w:val="17"/>
  </w:num>
  <w:num w:numId="10" w16cid:durableId="1873227192">
    <w:abstractNumId w:val="14"/>
  </w:num>
  <w:num w:numId="11" w16cid:durableId="710109299">
    <w:abstractNumId w:val="12"/>
  </w:num>
  <w:num w:numId="12" w16cid:durableId="1784688262">
    <w:abstractNumId w:val="22"/>
  </w:num>
  <w:num w:numId="13" w16cid:durableId="123621053">
    <w:abstractNumId w:val="8"/>
  </w:num>
  <w:num w:numId="14" w16cid:durableId="1325233540">
    <w:abstractNumId w:val="28"/>
  </w:num>
  <w:num w:numId="15" w16cid:durableId="1743914674">
    <w:abstractNumId w:val="11"/>
  </w:num>
  <w:num w:numId="16" w16cid:durableId="1898666003">
    <w:abstractNumId w:val="5"/>
  </w:num>
  <w:num w:numId="17" w16cid:durableId="549145669">
    <w:abstractNumId w:val="10"/>
  </w:num>
  <w:num w:numId="18" w16cid:durableId="1797872930">
    <w:abstractNumId w:val="20"/>
  </w:num>
  <w:num w:numId="19" w16cid:durableId="94785059">
    <w:abstractNumId w:val="25"/>
  </w:num>
  <w:num w:numId="20" w16cid:durableId="126162727">
    <w:abstractNumId w:val="4"/>
  </w:num>
  <w:num w:numId="21" w16cid:durableId="1012144241">
    <w:abstractNumId w:val="27"/>
  </w:num>
  <w:num w:numId="22" w16cid:durableId="1314529033">
    <w:abstractNumId w:val="2"/>
  </w:num>
  <w:num w:numId="23" w16cid:durableId="795490553">
    <w:abstractNumId w:val="23"/>
  </w:num>
  <w:num w:numId="24" w16cid:durableId="1005668172">
    <w:abstractNumId w:val="13"/>
  </w:num>
  <w:num w:numId="25" w16cid:durableId="1024481427">
    <w:abstractNumId w:val="24"/>
  </w:num>
  <w:num w:numId="26" w16cid:durableId="2070883389">
    <w:abstractNumId w:val="21"/>
  </w:num>
  <w:num w:numId="27" w16cid:durableId="1525171556">
    <w:abstractNumId w:val="15"/>
  </w:num>
  <w:num w:numId="28" w16cid:durableId="746651708">
    <w:abstractNumId w:val="3"/>
  </w:num>
  <w:num w:numId="29" w16cid:durableId="1833374235">
    <w:abstractNumId w:val="7"/>
  </w:num>
  <w:num w:numId="30" w16cid:durableId="1969117179">
    <w:abstractNumId w:val="19"/>
  </w:num>
  <w:num w:numId="31" w16cid:durableId="1991522579">
    <w:abstractNumId w:val="1"/>
  </w:num>
  <w:num w:numId="32" w16cid:durableId="1227687544">
    <w:abstractNumId w:val="18"/>
  </w:num>
  <w:num w:numId="33" w16cid:durableId="1844467325">
    <w:abstractNumId w:val="6"/>
  </w:num>
  <w:num w:numId="34" w16cid:durableId="706217281">
    <w:abstractNumId w:val="2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A3"/>
    <w:rsid w:val="000027D9"/>
    <w:rsid w:val="00010404"/>
    <w:rsid w:val="000309E5"/>
    <w:rsid w:val="00034FFF"/>
    <w:rsid w:val="00037E7F"/>
    <w:rsid w:val="00045ABA"/>
    <w:rsid w:val="0005559C"/>
    <w:rsid w:val="0005652A"/>
    <w:rsid w:val="00072C22"/>
    <w:rsid w:val="00084917"/>
    <w:rsid w:val="000969FF"/>
    <w:rsid w:val="000A24B7"/>
    <w:rsid w:val="000C4D02"/>
    <w:rsid w:val="000C560D"/>
    <w:rsid w:val="000F1DA4"/>
    <w:rsid w:val="000F5A24"/>
    <w:rsid w:val="00120DB9"/>
    <w:rsid w:val="00126A6C"/>
    <w:rsid w:val="001446FE"/>
    <w:rsid w:val="00174501"/>
    <w:rsid w:val="001812CC"/>
    <w:rsid w:val="001936B3"/>
    <w:rsid w:val="0019699A"/>
    <w:rsid w:val="001A64AB"/>
    <w:rsid w:val="001C7979"/>
    <w:rsid w:val="001D4CCF"/>
    <w:rsid w:val="001D7083"/>
    <w:rsid w:val="001E578A"/>
    <w:rsid w:val="001F7118"/>
    <w:rsid w:val="00200FC4"/>
    <w:rsid w:val="0021290C"/>
    <w:rsid w:val="0021426D"/>
    <w:rsid w:val="00230831"/>
    <w:rsid w:val="00246219"/>
    <w:rsid w:val="0026111B"/>
    <w:rsid w:val="00271BB2"/>
    <w:rsid w:val="0028116C"/>
    <w:rsid w:val="00285F6F"/>
    <w:rsid w:val="002C0933"/>
    <w:rsid w:val="002D0D0B"/>
    <w:rsid w:val="002E3A62"/>
    <w:rsid w:val="002E4243"/>
    <w:rsid w:val="002E4DFC"/>
    <w:rsid w:val="002F4D0D"/>
    <w:rsid w:val="002F6A28"/>
    <w:rsid w:val="003003DB"/>
    <w:rsid w:val="00301EB6"/>
    <w:rsid w:val="00307632"/>
    <w:rsid w:val="00314F9E"/>
    <w:rsid w:val="00340763"/>
    <w:rsid w:val="00361EE1"/>
    <w:rsid w:val="003721A0"/>
    <w:rsid w:val="00382BFB"/>
    <w:rsid w:val="00392FAB"/>
    <w:rsid w:val="003C325C"/>
    <w:rsid w:val="00402AF9"/>
    <w:rsid w:val="00413B74"/>
    <w:rsid w:val="00414CFF"/>
    <w:rsid w:val="004164EC"/>
    <w:rsid w:val="004322CA"/>
    <w:rsid w:val="00466AC4"/>
    <w:rsid w:val="00487220"/>
    <w:rsid w:val="004A2092"/>
    <w:rsid w:val="004C412E"/>
    <w:rsid w:val="004D66DB"/>
    <w:rsid w:val="004E4214"/>
    <w:rsid w:val="004F38E2"/>
    <w:rsid w:val="00501292"/>
    <w:rsid w:val="00502197"/>
    <w:rsid w:val="00514005"/>
    <w:rsid w:val="00516B89"/>
    <w:rsid w:val="00561A3A"/>
    <w:rsid w:val="00564C78"/>
    <w:rsid w:val="005701AF"/>
    <w:rsid w:val="005714AF"/>
    <w:rsid w:val="0057223C"/>
    <w:rsid w:val="005751F9"/>
    <w:rsid w:val="0059274E"/>
    <w:rsid w:val="00593598"/>
    <w:rsid w:val="005A4F1B"/>
    <w:rsid w:val="005B0DB3"/>
    <w:rsid w:val="005F3F80"/>
    <w:rsid w:val="005F6463"/>
    <w:rsid w:val="00601E24"/>
    <w:rsid w:val="006035CC"/>
    <w:rsid w:val="00620565"/>
    <w:rsid w:val="00622BFE"/>
    <w:rsid w:val="00626884"/>
    <w:rsid w:val="00630590"/>
    <w:rsid w:val="006437BA"/>
    <w:rsid w:val="00651770"/>
    <w:rsid w:val="0065545F"/>
    <w:rsid w:val="006562C8"/>
    <w:rsid w:val="00674CD7"/>
    <w:rsid w:val="00685DE6"/>
    <w:rsid w:val="006A09E6"/>
    <w:rsid w:val="006C36FD"/>
    <w:rsid w:val="006E3DC7"/>
    <w:rsid w:val="0070072E"/>
    <w:rsid w:val="0070376C"/>
    <w:rsid w:val="0070485D"/>
    <w:rsid w:val="00704BB8"/>
    <w:rsid w:val="00710FFB"/>
    <w:rsid w:val="00725D70"/>
    <w:rsid w:val="00732B94"/>
    <w:rsid w:val="00733093"/>
    <w:rsid w:val="00760AC3"/>
    <w:rsid w:val="00761EA3"/>
    <w:rsid w:val="00782BEF"/>
    <w:rsid w:val="00797216"/>
    <w:rsid w:val="007A1249"/>
    <w:rsid w:val="007A48FF"/>
    <w:rsid w:val="007B390F"/>
    <w:rsid w:val="007B47FA"/>
    <w:rsid w:val="007B729A"/>
    <w:rsid w:val="007D5A81"/>
    <w:rsid w:val="007F037E"/>
    <w:rsid w:val="007F6F12"/>
    <w:rsid w:val="00801325"/>
    <w:rsid w:val="0081063D"/>
    <w:rsid w:val="00812DD9"/>
    <w:rsid w:val="0082776F"/>
    <w:rsid w:val="008565D4"/>
    <w:rsid w:val="008570CF"/>
    <w:rsid w:val="008571FA"/>
    <w:rsid w:val="008627D7"/>
    <w:rsid w:val="00892C45"/>
    <w:rsid w:val="008B1F42"/>
    <w:rsid w:val="008B4A17"/>
    <w:rsid w:val="008C1CFB"/>
    <w:rsid w:val="008D4E82"/>
    <w:rsid w:val="008E1B5C"/>
    <w:rsid w:val="008E7098"/>
    <w:rsid w:val="00912FE8"/>
    <w:rsid w:val="00936637"/>
    <w:rsid w:val="00942805"/>
    <w:rsid w:val="009579A9"/>
    <w:rsid w:val="009715BE"/>
    <w:rsid w:val="00974258"/>
    <w:rsid w:val="009768C8"/>
    <w:rsid w:val="009B349E"/>
    <w:rsid w:val="009C693E"/>
    <w:rsid w:val="009D5443"/>
    <w:rsid w:val="009E5AF9"/>
    <w:rsid w:val="009E7ACA"/>
    <w:rsid w:val="00A24D3D"/>
    <w:rsid w:val="00A26B49"/>
    <w:rsid w:val="00A45C7C"/>
    <w:rsid w:val="00A70CB5"/>
    <w:rsid w:val="00A85CE6"/>
    <w:rsid w:val="00A94D6D"/>
    <w:rsid w:val="00AC1274"/>
    <w:rsid w:val="00AF143D"/>
    <w:rsid w:val="00B114FC"/>
    <w:rsid w:val="00B14C82"/>
    <w:rsid w:val="00B27919"/>
    <w:rsid w:val="00B338A4"/>
    <w:rsid w:val="00B3527C"/>
    <w:rsid w:val="00B441D5"/>
    <w:rsid w:val="00B563C9"/>
    <w:rsid w:val="00B71E10"/>
    <w:rsid w:val="00BA6A76"/>
    <w:rsid w:val="00BB2AA9"/>
    <w:rsid w:val="00BB3770"/>
    <w:rsid w:val="00C30317"/>
    <w:rsid w:val="00C40767"/>
    <w:rsid w:val="00C567F1"/>
    <w:rsid w:val="00C73CB3"/>
    <w:rsid w:val="00C87376"/>
    <w:rsid w:val="00CC6866"/>
    <w:rsid w:val="00CD1BB3"/>
    <w:rsid w:val="00CF60A8"/>
    <w:rsid w:val="00D058EE"/>
    <w:rsid w:val="00D11819"/>
    <w:rsid w:val="00D143AE"/>
    <w:rsid w:val="00D75753"/>
    <w:rsid w:val="00DB3012"/>
    <w:rsid w:val="00DC2122"/>
    <w:rsid w:val="00E03715"/>
    <w:rsid w:val="00E07588"/>
    <w:rsid w:val="00E3046E"/>
    <w:rsid w:val="00E35407"/>
    <w:rsid w:val="00E40DD9"/>
    <w:rsid w:val="00E56930"/>
    <w:rsid w:val="00E57D27"/>
    <w:rsid w:val="00E65E9F"/>
    <w:rsid w:val="00E66C70"/>
    <w:rsid w:val="00EA202F"/>
    <w:rsid w:val="00EB63A5"/>
    <w:rsid w:val="00EC2994"/>
    <w:rsid w:val="00EC4B35"/>
    <w:rsid w:val="00EC798E"/>
    <w:rsid w:val="00EE5784"/>
    <w:rsid w:val="00EF5AA3"/>
    <w:rsid w:val="00F249EF"/>
    <w:rsid w:val="00F4178D"/>
    <w:rsid w:val="00F44302"/>
    <w:rsid w:val="00F6634E"/>
    <w:rsid w:val="00F71F35"/>
    <w:rsid w:val="00FA0DBC"/>
    <w:rsid w:val="00FA73D3"/>
    <w:rsid w:val="00FB38E4"/>
    <w:rsid w:val="00FB5D94"/>
    <w:rsid w:val="00FD6511"/>
    <w:rsid w:val="00FE74B5"/>
    <w:rsid w:val="00FF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92A468"/>
  <w15:docId w15:val="{BCC3F6E0-7FCB-4542-8289-EE4F2C61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</w:pPr>
    <w:rPr>
      <w:rFonts w:ascii="Arial" w:hAnsi="Arial" w:cs="Arial"/>
      <w:szCs w:val="22"/>
      <w:lang w:val="bs-Latn-BA"/>
    </w:rPr>
  </w:style>
  <w:style w:type="paragraph" w:styleId="Heading1">
    <w:name w:val="heading 1"/>
    <w:next w:val="Normal"/>
    <w:qFormat/>
    <w:pPr>
      <w:keepNext/>
      <w:numPr>
        <w:numId w:val="2"/>
      </w:numPr>
      <w:spacing w:before="240" w:after="120"/>
      <w:outlineLvl w:val="0"/>
    </w:pPr>
    <w:rPr>
      <w:rFonts w:ascii="Arial" w:hAnsi="Arial"/>
      <w:b/>
      <w:bCs/>
      <w:caps/>
      <w:sz w:val="24"/>
      <w:szCs w:val="24"/>
      <w:lang w:val="bs-Latn-BA" w:eastAsia="en-US"/>
    </w:rPr>
  </w:style>
  <w:style w:type="paragraph" w:styleId="Heading2">
    <w:name w:val="heading 2"/>
    <w:next w:val="Normal"/>
    <w:qFormat/>
    <w:rsid w:val="001C7979"/>
    <w:pPr>
      <w:keepNext/>
      <w:numPr>
        <w:ilvl w:val="1"/>
        <w:numId w:val="2"/>
      </w:numPr>
      <w:spacing w:before="120" w:after="80"/>
      <w:outlineLvl w:val="1"/>
    </w:pPr>
    <w:rPr>
      <w:rFonts w:ascii="Arial" w:hAnsi="Arial"/>
      <w:b/>
      <w:bCs/>
      <w:sz w:val="22"/>
      <w:lang w:val="bs-Latn-BA" w:eastAsia="en-US"/>
    </w:rPr>
  </w:style>
  <w:style w:type="paragraph" w:styleId="Heading3">
    <w:name w:val="heading 3"/>
    <w:next w:val="Normal"/>
    <w:qFormat/>
    <w:rsid w:val="001C7979"/>
    <w:pPr>
      <w:keepNext/>
      <w:numPr>
        <w:ilvl w:val="2"/>
        <w:numId w:val="2"/>
      </w:numPr>
      <w:spacing w:before="200" w:after="80"/>
      <w:outlineLvl w:val="2"/>
    </w:pPr>
    <w:rPr>
      <w:rFonts w:ascii="Arial" w:hAnsi="Arial"/>
      <w:b/>
      <w:bCs/>
      <w:lang w:val="bs-Latn-BA" w:eastAsia="en-US"/>
    </w:rPr>
  </w:style>
  <w:style w:type="paragraph" w:styleId="Heading4">
    <w:name w:val="heading 4"/>
    <w:basedOn w:val="Heading3"/>
    <w:next w:val="Normal"/>
    <w:qFormat/>
    <w:pPr>
      <w:numPr>
        <w:ilvl w:val="3"/>
      </w:numPr>
      <w:tabs>
        <w:tab w:val="clear" w:pos="1080"/>
      </w:tabs>
      <w:outlineLvl w:val="3"/>
    </w:pPr>
    <w:rPr>
      <w:b w:val="0"/>
      <w:bCs w:val="0"/>
      <w:szCs w:val="28"/>
    </w:rPr>
  </w:style>
  <w:style w:type="paragraph" w:styleId="Heading5">
    <w:name w:val="heading 5"/>
    <w:basedOn w:val="Heading4"/>
    <w:next w:val="Normal"/>
    <w:qFormat/>
    <w:pPr>
      <w:numPr>
        <w:ilvl w:val="4"/>
      </w:numPr>
      <w:tabs>
        <w:tab w:val="clear" w:pos="1080"/>
      </w:tabs>
      <w:outlineLvl w:val="4"/>
    </w:pPr>
    <w:rPr>
      <w:bCs/>
      <w:iCs/>
      <w:szCs w:val="26"/>
    </w:rPr>
  </w:style>
  <w:style w:type="paragraph" w:styleId="Heading6">
    <w:name w:val="heading 6"/>
    <w:basedOn w:val="Heading5"/>
    <w:next w:val="Normal"/>
    <w:qFormat/>
    <w:pPr>
      <w:numPr>
        <w:ilvl w:val="5"/>
      </w:numPr>
      <w:tabs>
        <w:tab w:val="clear" w:pos="1440"/>
      </w:tabs>
      <w:outlineLvl w:val="5"/>
    </w:pPr>
    <w:rPr>
      <w:bCs w:val="0"/>
    </w:rPr>
  </w:style>
  <w:style w:type="paragraph" w:styleId="Heading7">
    <w:name w:val="heading 7"/>
    <w:basedOn w:val="Heading6"/>
    <w:next w:val="Normal"/>
    <w:qFormat/>
    <w:pPr>
      <w:numPr>
        <w:ilvl w:val="6"/>
      </w:numPr>
      <w:tabs>
        <w:tab w:val="clear" w:pos="1296"/>
      </w:tabs>
      <w:ind w:left="1298" w:hanging="1298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rsid w:val="001C7979"/>
  </w:style>
  <w:style w:type="paragraph" w:styleId="Footer">
    <w:name w:val="footer"/>
    <w:link w:val="FooterChar"/>
    <w:uiPriority w:val="99"/>
    <w:rsid w:val="001C7979"/>
    <w:pPr>
      <w:pBdr>
        <w:top w:val="single" w:sz="4" w:space="1" w:color="auto"/>
      </w:pBdr>
      <w:tabs>
        <w:tab w:val="center" w:pos="4703"/>
        <w:tab w:val="right" w:pos="9406"/>
      </w:tabs>
      <w:spacing w:before="40"/>
    </w:pPr>
    <w:rPr>
      <w:rFonts w:ascii="Arial" w:hAnsi="Arial"/>
      <w:sz w:val="16"/>
      <w:lang w:val="bs-Latn-BA" w:eastAsia="en-US"/>
    </w:rPr>
  </w:style>
  <w:style w:type="paragraph" w:styleId="BodyText">
    <w:name w:val="Body Text"/>
    <w:basedOn w:val="Normal"/>
    <w:pPr>
      <w:spacing w:before="60" w:after="60"/>
      <w:ind w:left="567"/>
    </w:pPr>
    <w:rPr>
      <w:lang w:eastAsia="en-US"/>
    </w:rPr>
  </w:style>
  <w:style w:type="paragraph" w:customStyle="1" w:styleId="naslov">
    <w:name w:val="naslov"/>
    <w:basedOn w:val="firma"/>
    <w:pPr>
      <w:spacing w:before="0" w:after="0"/>
      <w:jc w:val="center"/>
    </w:pPr>
    <w:rPr>
      <w:sz w:val="22"/>
    </w:rPr>
  </w:style>
  <w:style w:type="character" w:styleId="PageNumber">
    <w:name w:val="page number"/>
    <w:basedOn w:val="DefaultParagraphFont"/>
  </w:style>
  <w:style w:type="paragraph" w:customStyle="1" w:styleId="oj">
    <w:name w:val="oj"/>
    <w:basedOn w:val="naslov"/>
    <w:pPr>
      <w:tabs>
        <w:tab w:val="center" w:pos="4320"/>
        <w:tab w:val="right" w:pos="8640"/>
      </w:tabs>
      <w:spacing w:before="20" w:after="20"/>
    </w:pPr>
    <w:rPr>
      <w:b w:val="0"/>
      <w:caps w:val="0"/>
      <w:sz w:val="14"/>
    </w:rPr>
  </w:style>
  <w:style w:type="paragraph" w:customStyle="1" w:styleId="strana">
    <w:name w:val="strana"/>
    <w:pPr>
      <w:spacing w:before="40" w:after="40"/>
      <w:jc w:val="center"/>
    </w:pPr>
    <w:rPr>
      <w:rFonts w:ascii="Arial" w:hAnsi="Arial"/>
      <w:bCs/>
      <w:lang w:val="bs-Latn-BA" w:eastAsia="en-US"/>
    </w:rPr>
  </w:style>
  <w:style w:type="paragraph" w:customStyle="1" w:styleId="2mm">
    <w:name w:val="2mm"/>
    <w:basedOn w:val="osnovnitekst"/>
    <w:pPr>
      <w:spacing w:before="0" w:after="0" w:line="113" w:lineRule="exact"/>
      <w:ind w:left="0"/>
    </w:pPr>
    <w:rPr>
      <w:caps/>
      <w:sz w:val="16"/>
      <w:szCs w:val="24"/>
    </w:rPr>
  </w:style>
  <w:style w:type="paragraph" w:customStyle="1" w:styleId="tabela1">
    <w:name w:val="tabela1"/>
    <w:basedOn w:val="TABELA"/>
    <w:pPr>
      <w:tabs>
        <w:tab w:val="left" w:pos="567"/>
      </w:tabs>
      <w:spacing w:after="20"/>
      <w:jc w:val="left"/>
    </w:pPr>
    <w:rPr>
      <w:bCs/>
      <w:color w:val="000000"/>
      <w:szCs w:val="16"/>
    </w:rPr>
  </w:style>
  <w:style w:type="paragraph" w:customStyle="1" w:styleId="TABELA">
    <w:name w:val="TABELA"/>
    <w:pPr>
      <w:spacing w:before="20" w:after="40"/>
      <w:jc w:val="center"/>
    </w:pPr>
    <w:rPr>
      <w:rFonts w:ascii="Arial" w:hAnsi="Arial"/>
      <w:sz w:val="18"/>
      <w:lang w:val="bs-Latn-BA" w:eastAsia="en-US"/>
    </w:rPr>
  </w:style>
  <w:style w:type="paragraph" w:styleId="TOC1">
    <w:name w:val="toc 1"/>
    <w:basedOn w:val="Normal"/>
    <w:next w:val="Normal"/>
    <w:uiPriority w:val="39"/>
    <w:rsid w:val="008570CF"/>
    <w:pPr>
      <w:tabs>
        <w:tab w:val="right" w:leader="dot" w:pos="9639"/>
      </w:tabs>
      <w:spacing w:before="80" w:after="80"/>
    </w:pPr>
    <w:rPr>
      <w:caps/>
      <w:noProof/>
    </w:rPr>
  </w:style>
  <w:style w:type="paragraph" w:customStyle="1" w:styleId="Sadrzaj">
    <w:name w:val="Sadrzaj"/>
    <w:basedOn w:val="osnovnitekst"/>
    <w:pPr>
      <w:spacing w:before="1134"/>
      <w:ind w:left="0"/>
    </w:pPr>
    <w:rPr>
      <w:b/>
      <w:caps/>
    </w:rPr>
  </w:style>
  <w:style w:type="paragraph" w:styleId="TOC2">
    <w:name w:val="toc 2"/>
    <w:basedOn w:val="Normal"/>
    <w:next w:val="Normal"/>
    <w:uiPriority w:val="39"/>
    <w:rsid w:val="00A45C7C"/>
    <w:pPr>
      <w:tabs>
        <w:tab w:val="right" w:leader="dot" w:pos="9639"/>
      </w:tabs>
      <w:spacing w:before="40" w:after="40"/>
      <w:ind w:left="284"/>
    </w:pPr>
    <w:rPr>
      <w:noProof/>
    </w:rPr>
  </w:style>
  <w:style w:type="paragraph" w:styleId="TOC3">
    <w:name w:val="toc 3"/>
    <w:basedOn w:val="Normal"/>
    <w:next w:val="Normal"/>
    <w:autoRedefine/>
    <w:uiPriority w:val="39"/>
    <w:pPr>
      <w:ind w:left="440"/>
    </w:p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basedOn w:val="List1"/>
    <w:pPr>
      <w:numPr>
        <w:numId w:val="1"/>
      </w:numPr>
    </w:pPr>
  </w:style>
  <w:style w:type="paragraph" w:customStyle="1" w:styleId="osnovnitekst">
    <w:name w:val="osnovni tekst"/>
    <w:link w:val="osnovnitekstChar"/>
    <w:pPr>
      <w:spacing w:before="60" w:after="60"/>
      <w:ind w:left="567"/>
    </w:pPr>
    <w:rPr>
      <w:rFonts w:ascii="Arial" w:hAnsi="Arial"/>
      <w:lang w:val="bs-Latn-BA" w:eastAsia="en-US"/>
    </w:rPr>
  </w:style>
  <w:style w:type="paragraph" w:customStyle="1" w:styleId="List1">
    <w:name w:val="List1"/>
    <w:basedOn w:val="osnovnitekst"/>
    <w:pPr>
      <w:widowControl w:val="0"/>
      <w:suppressAutoHyphens/>
      <w:spacing w:before="40" w:after="40"/>
      <w:ind w:left="851"/>
    </w:pPr>
  </w:style>
  <w:style w:type="paragraph" w:customStyle="1" w:styleId="firma">
    <w:name w:val="firma"/>
    <w:pPr>
      <w:spacing w:before="20" w:after="20"/>
    </w:pPr>
    <w:rPr>
      <w:rFonts w:ascii="Arial" w:hAnsi="Arial"/>
      <w:b/>
      <w:bCs/>
      <w:caps/>
      <w:sz w:val="24"/>
      <w:lang w:val="bs-Latn-BA" w:eastAsia="en-US"/>
    </w:rPr>
  </w:style>
  <w:style w:type="character" w:customStyle="1" w:styleId="osnovnitekstChar">
    <w:name w:val="osnovni tekst Char"/>
    <w:link w:val="osnovnitekst"/>
    <w:rsid w:val="008570CF"/>
    <w:rPr>
      <w:rFonts w:ascii="Arial" w:hAnsi="Arial"/>
      <w:lang w:val="bs-Latn-BA" w:eastAsia="en-US" w:bidi="ar-SA"/>
    </w:rPr>
  </w:style>
  <w:style w:type="paragraph" w:customStyle="1" w:styleId="Nazivdokumenta">
    <w:name w:val="Naziv dokumenta"/>
    <w:basedOn w:val="firma"/>
    <w:rPr>
      <w:sz w:val="22"/>
    </w:rPr>
  </w:style>
  <w:style w:type="paragraph" w:customStyle="1" w:styleId="ListBullettabela">
    <w:name w:val="List Bullet tabela"/>
    <w:basedOn w:val="ListBullet"/>
    <w:rsid w:val="008570CF"/>
    <w:pPr>
      <w:widowControl/>
      <w:numPr>
        <w:numId w:val="5"/>
      </w:numPr>
      <w:tabs>
        <w:tab w:val="left" w:pos="113"/>
      </w:tabs>
      <w:suppressAutoHyphens w:val="0"/>
      <w:spacing w:before="20" w:after="20"/>
    </w:pPr>
    <w:rPr>
      <w:rFonts w:cs="Arial"/>
      <w:sz w:val="16"/>
      <w:szCs w:val="22"/>
    </w:rPr>
  </w:style>
  <w:style w:type="table" w:styleId="TableGrid">
    <w:name w:val="Table Grid"/>
    <w:basedOn w:val="TableNormal"/>
    <w:semiHidden/>
    <w:rsid w:val="008570CF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Text">
    <w:name w:val="TabelaText"/>
    <w:basedOn w:val="Normal"/>
    <w:autoRedefine/>
    <w:rsid w:val="008570CF"/>
    <w:pPr>
      <w:spacing w:before="20" w:after="20"/>
    </w:pPr>
    <w:rPr>
      <w:rFonts w:cs="Times New Roman"/>
      <w:snapToGrid w:val="0"/>
      <w:sz w:val="18"/>
      <w:szCs w:val="20"/>
      <w:lang w:eastAsia="en-US"/>
    </w:rPr>
  </w:style>
  <w:style w:type="paragraph" w:styleId="BalloonText">
    <w:name w:val="Balloon Text"/>
    <w:basedOn w:val="Normal"/>
    <w:link w:val="BalloonTextChar"/>
    <w:rsid w:val="0059274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9274E"/>
    <w:rPr>
      <w:rFonts w:ascii="Tahoma" w:hAnsi="Tahoma" w:cs="Tahoma"/>
      <w:sz w:val="16"/>
      <w:szCs w:val="16"/>
      <w:lang w:eastAsia="hr-HR"/>
    </w:rPr>
  </w:style>
  <w:style w:type="character" w:styleId="CommentReference">
    <w:name w:val="annotation reference"/>
    <w:basedOn w:val="DefaultParagraphFont"/>
    <w:rsid w:val="004E42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4214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E4214"/>
    <w:rPr>
      <w:rFonts w:ascii="Arial" w:hAnsi="Arial" w:cs="Arial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rsid w:val="004E42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E4214"/>
    <w:rPr>
      <w:rFonts w:ascii="Arial" w:hAnsi="Arial" w:cs="Arial"/>
      <w:b/>
      <w:bCs/>
      <w:lang w:val="bs-Latn-BA"/>
    </w:rPr>
  </w:style>
  <w:style w:type="character" w:customStyle="1" w:styleId="FooterChar">
    <w:name w:val="Footer Char"/>
    <w:basedOn w:val="DefaultParagraphFont"/>
    <w:link w:val="Footer"/>
    <w:uiPriority w:val="99"/>
    <w:rsid w:val="001C7979"/>
    <w:rPr>
      <w:rFonts w:ascii="Arial" w:hAnsi="Arial"/>
      <w:sz w:val="16"/>
      <w:lang w:val="bs-Latn-BA" w:eastAsia="en-US"/>
    </w:rPr>
  </w:style>
  <w:style w:type="paragraph" w:customStyle="1" w:styleId="isselectedend">
    <w:name w:val="isselectedend"/>
    <w:basedOn w:val="Normal"/>
    <w:rsid w:val="006562C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6562C8"/>
    <w:rPr>
      <w:b/>
      <w:bCs/>
    </w:rPr>
  </w:style>
  <w:style w:type="paragraph" w:styleId="ListParagraph">
    <w:name w:val="List Paragraph"/>
    <w:basedOn w:val="Normal"/>
    <w:uiPriority w:val="34"/>
    <w:qFormat/>
    <w:rsid w:val="00FB38E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441D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85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s.apps.sia/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sairport.local\sairport\ISO_9001\OJ%2006\12.%20Evidencija%20dokumenata%20i%20mjera\DOKUMENTI\UP%20-%20Uputstva\UP%2001-3%2001\UP%2001-3%2001%20Izd%202_Rev%200\TEM%20UP%2001-3%2002%2001%20Template%20za%20dokumen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D6F4D8-85F6-48DA-B6CE-9633DBCB6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 UP 01-3 02 01 Template za dokumente</Template>
  <TotalTime>205</TotalTime>
  <Pages>12</Pages>
  <Words>1667</Words>
  <Characters>10691</Characters>
  <Application>Microsoft Office Word</Application>
  <DocSecurity>0</DocSecurity>
  <Lines>411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za označavanje dokumenata</vt:lpstr>
    </vt:vector>
  </TitlesOfParts>
  <Company>Cady doo</Company>
  <LinksUpToDate>false</LinksUpToDate>
  <CharactersWithSpaces>12090</CharactersWithSpaces>
  <SharedDoc>false</SharedDoc>
  <HLinks>
    <vt:vector size="126" baseType="variant">
      <vt:variant>
        <vt:i4>1179696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_Toc226976385</vt:lpwstr>
      </vt:variant>
      <vt:variant>
        <vt:i4>1179696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_Toc226976384</vt:lpwstr>
      </vt:variant>
      <vt:variant>
        <vt:i4>1179696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_Toc226976383</vt:lpwstr>
      </vt:variant>
      <vt:variant>
        <vt:i4>1179696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_Toc226976382</vt:lpwstr>
      </vt:variant>
      <vt:variant>
        <vt:i4>1179696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_Toc226976381</vt:lpwstr>
      </vt:variant>
      <vt:variant>
        <vt:i4>1179696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_Toc226976380</vt:lpwstr>
      </vt:variant>
      <vt:variant>
        <vt:i4>1900592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_Toc226976379</vt:lpwstr>
      </vt:variant>
      <vt:variant>
        <vt:i4>1900592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_Toc226976378</vt:lpwstr>
      </vt:variant>
      <vt:variant>
        <vt:i4>1900592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_Toc226976377</vt:lpwstr>
      </vt:variant>
      <vt:variant>
        <vt:i4>1900592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_Toc226976376</vt:lpwstr>
      </vt:variant>
      <vt:variant>
        <vt:i4>1900592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_Toc226976375</vt:lpwstr>
      </vt:variant>
      <vt:variant>
        <vt:i4>1900592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_Toc226976374</vt:lpwstr>
      </vt:variant>
      <vt:variant>
        <vt:i4>1900592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_Toc226976373</vt:lpwstr>
      </vt:variant>
      <vt:variant>
        <vt:i4>1900592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_Toc226976372</vt:lpwstr>
      </vt:variant>
      <vt:variant>
        <vt:i4>1900592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_Toc226976371</vt:lpwstr>
      </vt:variant>
      <vt:variant>
        <vt:i4>1900592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_Toc226976370</vt:lpwstr>
      </vt:variant>
      <vt:variant>
        <vt:i4>1835056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_Toc226976369</vt:lpwstr>
      </vt:variant>
      <vt:variant>
        <vt:i4>1835056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_Toc226976368</vt:lpwstr>
      </vt:variant>
      <vt:variant>
        <vt:i4>1835056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_Toc226976367</vt:lpwstr>
      </vt:variant>
      <vt:variant>
        <vt:i4>1835056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_Toc226976366</vt:lpwstr>
      </vt:variant>
      <vt:variant>
        <vt:i4>1835056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_Toc226976365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za označavanje dokumenata</dc:title>
  <dc:subject/>
  <dc:creator>Elma Basic</dc:creator>
  <cp:keywords/>
  <cp:lastModifiedBy>Maja Dizdarevic</cp:lastModifiedBy>
  <cp:revision>129</cp:revision>
  <cp:lastPrinted>2013-07-25T10:13:00Z</cp:lastPrinted>
  <dcterms:created xsi:type="dcterms:W3CDTF">2026-04-13T08:56:00Z</dcterms:created>
  <dcterms:modified xsi:type="dcterms:W3CDTF">2026-04-14T09:53:00Z</dcterms:modified>
</cp:coreProperties>
</file>